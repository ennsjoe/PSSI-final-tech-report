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617F1EED" w:rsidR="00AB24B1" w:rsidRDefault="00EC5848" w:rsidP="00D8486A">
                <w:pPr>
                  <w:rPr>
                    <w:sz w:val="24"/>
                    <w:szCs w:val="24"/>
                  </w:rPr>
                </w:pPr>
                <w:r>
                  <w:rPr>
                    <w:sz w:val="24"/>
                    <w:szCs w:val="24"/>
                  </w:rPr>
                  <w:t>243</w:t>
                </w:r>
                <w:r w:rsidR="000554DC">
                  <w:rPr>
                    <w:sz w:val="24"/>
                    <w:szCs w:val="24"/>
                  </w:rPr>
                  <w:t>3</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6F30E2FA" w:rsidR="00AB24B1" w:rsidRDefault="000554DC" w:rsidP="00D8486A">
                <w:pPr>
                  <w:rPr>
                    <w:sz w:val="24"/>
                    <w:szCs w:val="24"/>
                  </w:rPr>
                </w:pPr>
                <w:r w:rsidRPr="000554DC">
                  <w:rPr>
                    <w:sz w:val="24"/>
                    <w:szCs w:val="24"/>
                  </w:rPr>
                  <w:t>Integrated Salish Sea acoustic monitoring of salmon and salmon prey</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67ACD56C" w:rsidR="00010237" w:rsidRDefault="00EC5848" w:rsidP="00D8486A">
                <w:pPr>
                  <w:rPr>
                    <w:sz w:val="24"/>
                    <w:szCs w:val="24"/>
                  </w:rPr>
                </w:pPr>
                <w:r>
                  <w:rPr>
                    <w:sz w:val="24"/>
                    <w:szCs w:val="24"/>
                  </w:rPr>
                  <w:t>St</w:t>
                </w:r>
                <w:r>
                  <w:rPr>
                    <w:rFonts w:cstheme="minorHAnsi"/>
                    <w:sz w:val="24"/>
                    <w:szCs w:val="24"/>
                  </w:rPr>
                  <w:t>é</w:t>
                </w:r>
                <w:r>
                  <w:rPr>
                    <w:sz w:val="24"/>
                    <w:szCs w:val="24"/>
                  </w:rPr>
                  <w:t>phane Gauthier</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789F7103" w14:textId="794F105E" w:rsidR="00010237" w:rsidRDefault="007266FF" w:rsidP="00D8486A">
                <w:pPr>
                  <w:rPr>
                    <w:sz w:val="24"/>
                    <w:szCs w:val="24"/>
                  </w:rPr>
                </w:pPr>
                <w:r>
                  <w:rPr>
                    <w:sz w:val="24"/>
                    <w:szCs w:val="24"/>
                  </w:rPr>
                  <w:t>Akash Sastri, Kelly Young, Jennifer Boldt, Chris Rooper, Doug Bertram</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48452859" w:rsidR="00010237" w:rsidRDefault="000554DC" w:rsidP="00D8486A">
                <w:pPr>
                  <w:rPr>
                    <w:sz w:val="24"/>
                    <w:szCs w:val="24"/>
                  </w:rPr>
                </w:pPr>
                <w:r>
                  <w:rPr>
                    <w:sz w:val="24"/>
                    <w:szCs w:val="24"/>
                  </w:rPr>
                  <w:t>Salish Sea</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howingPlcHdr/>
          </w:sdtPr>
          <w:sdtContent>
            <w:tc>
              <w:tcPr>
                <w:tcW w:w="4135" w:type="dxa"/>
              </w:tcPr>
              <w:p w14:paraId="5C9FE740" w14:textId="1AAA0D91" w:rsidR="00D75049" w:rsidRDefault="00D75049" w:rsidP="00FC34B0">
                <w:r w:rsidRPr="0056794F">
                  <w:rPr>
                    <w:rStyle w:val="PlaceholderText"/>
                  </w:rPr>
                  <w:t>Click or tap here to enter text.</w:t>
                </w:r>
              </w:p>
            </w:tc>
          </w:sdtContent>
        </w:sdt>
        <w:sdt>
          <w:sdtPr>
            <w:alias w:val="waterbodies"/>
            <w:tag w:val="waterbodies"/>
            <w:id w:val="212706360"/>
            <w:placeholder>
              <w:docPart w:val="DefaultPlaceholder_-1854013440"/>
            </w:placeholder>
            <w:showingPlcHdr/>
          </w:sdt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6AC23531" w:rsidR="00D75049" w:rsidRDefault="00EC5848" w:rsidP="00FC34B0">
                <w:r>
                  <w:t>juvenile</w:t>
                </w:r>
              </w:p>
            </w:tc>
          </w:sdtContent>
        </w:sdt>
        <w:sdt>
          <w:sdtPr>
            <w:alias w:val="region"/>
            <w:tag w:val="region"/>
            <w:id w:val="-89314248"/>
            <w:placeholder>
              <w:docPart w:val="DefaultPlaceholder_-1854013440"/>
            </w:placeholder>
          </w:sdtPr>
          <w:sdtContent>
            <w:tc>
              <w:tcPr>
                <w:tcW w:w="4135" w:type="dxa"/>
              </w:tcPr>
              <w:p w14:paraId="4EF00D67" w14:textId="503171F7" w:rsidR="00D75049" w:rsidRDefault="000554DC" w:rsidP="00FC34B0">
                <w:r>
                  <w:t>Salish Sea</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howingPlcHdr/>
          </w:sdtPr>
          <w:sdtContent>
            <w:tc>
              <w:tcPr>
                <w:tcW w:w="5000" w:type="pct"/>
              </w:tcPr>
              <w:p w14:paraId="296DD6DD" w14:textId="03867E30" w:rsidR="00D6085B" w:rsidRDefault="000554DC" w:rsidP="000554DC">
                <w:r w:rsidRPr="0056794F">
                  <w:rPr>
                    <w:rStyle w:val="PlaceholderText"/>
                  </w:rPr>
                  <w:t>Click or tap here to enter text.</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Content>
            <w:tc>
              <w:tcPr>
                <w:tcW w:w="5000" w:type="pct"/>
              </w:tcPr>
              <w:p w14:paraId="514C2022" w14:textId="5A099D98" w:rsidR="00E236FF" w:rsidRPr="00E236FF" w:rsidRDefault="002A690B" w:rsidP="00B06488">
                <w:pPr>
                  <w:rPr>
                    <w:b/>
                    <w:bCs/>
                  </w:rPr>
                </w:pPr>
                <w:r>
                  <w:rPr>
                    <w:b/>
                    <w:bCs/>
                  </w:rPr>
                  <w:t>Active Acoustic Data</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04E29955" w14:textId="191C25C2" w:rsidR="00E236FF" w:rsidRPr="00E236FF" w:rsidRDefault="00EC5848" w:rsidP="00B06488">
                <w:pPr>
                  <w:rPr>
                    <w:b/>
                    <w:bCs/>
                  </w:rPr>
                </w:pPr>
                <w:r>
                  <w:rPr>
                    <w:b/>
                    <w:bCs/>
                  </w:rPr>
                  <w:t>Active Acoustic Data archived at the Institute of Ocean Sciences</w:t>
                </w:r>
                <w:r w:rsidR="00E07062">
                  <w:rPr>
                    <w:b/>
                    <w:bCs/>
                  </w:rPr>
                  <w:t>, following National Acoustic Data Archive</w:t>
                </w:r>
                <w:r w:rsidR="005A732E">
                  <w:rPr>
                    <w:b/>
                    <w:bCs/>
                  </w:rPr>
                  <w:t xml:space="preserve"> protocols and ICES metadata standards.</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7926C876" w14:textId="70C1389A" w:rsidR="00B32EF0" w:rsidRDefault="000554DC" w:rsidP="000554DC">
                <w:r>
                  <w:t>Pacific Herring seasonal use of nearshore habitat assessed by moored acoustics and stereo-optics</w:t>
                </w:r>
                <w:r w:rsidR="00B32EF0">
                  <w:t>– presentation at the ICES Working Group on Fisheries Acoustics, Science and Technology, April 202</w:t>
                </w:r>
                <w:r>
                  <w:t>4</w:t>
                </w:r>
                <w:r w:rsidR="00B32EF0">
                  <w:t xml:space="preserve">, </w:t>
                </w:r>
                <w:r>
                  <w:t>Brest, France</w:t>
                </w:r>
              </w:p>
              <w:p w14:paraId="462D56D4" w14:textId="77777777" w:rsidR="000554DC" w:rsidRDefault="000554DC" w:rsidP="000554DC"/>
              <w:p w14:paraId="58D60DBC" w14:textId="415C329A" w:rsidR="000554DC" w:rsidRDefault="000554DC" w:rsidP="000554DC">
                <w:r>
                  <w:t>Fisheries Acoustics for salmon science – presentation at the Institute of Ocean Sciences open-house, June 2024.</w:t>
                </w:r>
              </w:p>
              <w:p w14:paraId="389F79D1" w14:textId="77777777" w:rsidR="00966326" w:rsidRDefault="00966326" w:rsidP="00B06488"/>
              <w:p w14:paraId="1C80ACAB" w14:textId="77777777" w:rsidR="00E07062" w:rsidRDefault="00B32EF0" w:rsidP="00B06488">
                <w:r w:rsidRPr="00B32EF0">
                  <w:t>Fisheries Acoustics as a tool to monitor Salmon, Salmon prey, and Salmon predation</w:t>
                </w:r>
                <w:r>
                  <w:t xml:space="preserve"> – presentation to the Maa-</w:t>
                </w:r>
                <w:proofErr w:type="spellStart"/>
                <w:r>
                  <w:t>nulth</w:t>
                </w:r>
                <w:proofErr w:type="spellEnd"/>
                <w:r>
                  <w:t xml:space="preserve"> JFC, January 2026.</w:t>
                </w:r>
              </w:p>
              <w:p w14:paraId="268A4526" w14:textId="33D8BABD" w:rsidR="00D6085B" w:rsidRDefault="00D6085B" w:rsidP="00B06488"/>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tc>
          <w:tcPr>
            <w:tcW w:w="5000" w:type="pct"/>
          </w:tcPr>
          <w:p w14:paraId="649AAD75" w14:textId="5DCBA09F" w:rsidR="00E236FF" w:rsidRDefault="00000000" w:rsidP="00B06488">
            <w:sdt>
              <w:sdtPr>
                <w:alias w:val="fieldwork"/>
                <w:tag w:val="fieldwork"/>
                <w:id w:val="-1134106347"/>
                <w:placeholder>
                  <w:docPart w:val="87EB2CBC50DF4173B530C228C9C0297D"/>
                </w:placeholder>
              </w:sdtPr>
              <w:sdtContent>
                <w:r w:rsidR="00F75A97">
                  <w:t xml:space="preserve">Deployments and retrievals of </w:t>
                </w:r>
                <w:r w:rsidR="00E74017">
                  <w:t>3</w:t>
                </w:r>
                <w:r w:rsidR="00F75A97">
                  <w:t xml:space="preserve"> autonomous echosounder moorings</w:t>
                </w:r>
              </w:sdtContent>
            </w:sdt>
            <w:r w:rsidR="00075646">
              <w:t xml:space="preserve"> </w:t>
            </w:r>
            <w:r w:rsidR="00E74017">
              <w:t>within the Salish Sea</w:t>
            </w:r>
          </w:p>
        </w:tc>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lastRenderedPageBreak/>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5B1BEF2D" w14:textId="0610B5F1" w:rsidR="00771F91" w:rsidRDefault="00F75A97" w:rsidP="00B06488">
                <w:r>
                  <w:t>Over 30,000 hours of continuous data recording from autonomous echosounders</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howingPlcHdr/>
          </w:sdtPr>
          <w:sdtContent>
            <w:tc>
              <w:tcPr>
                <w:tcW w:w="5000" w:type="pct"/>
              </w:tcPr>
              <w:p w14:paraId="67E4C894" w14:textId="06004054" w:rsidR="00E9175E" w:rsidRDefault="000554DC" w:rsidP="000554DC">
                <w:r w:rsidRPr="0056794F">
                  <w:rPr>
                    <w:rStyle w:val="PlaceholderText"/>
                  </w:rPr>
                  <w:t>Click or tap here to enter text.</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30DA2091" w14:textId="58A4CE11" w:rsidR="00960F26" w:rsidRDefault="00960F26" w:rsidP="00960F26">
                <w:pPr>
                  <w:pStyle w:val="ListParagraph"/>
                  <w:numPr>
                    <w:ilvl w:val="0"/>
                    <w:numId w:val="8"/>
                  </w:numPr>
                </w:pPr>
                <w:r>
                  <w:t xml:space="preserve">Large scale acoustic surveys </w:t>
                </w:r>
                <w:r w:rsidR="000D7CCE">
                  <w:t>within the Salish Sea indicate the presence of Pacific hake (a significant source of potential predation for juvenile salmon) throughout the Salish Sea, with increasing biomass over the past years.</w:t>
                </w:r>
              </w:p>
              <w:p w14:paraId="711A8CFE" w14:textId="7C158F31" w:rsidR="00960F26" w:rsidRDefault="00960F26" w:rsidP="00960F26">
                <w:pPr>
                  <w:pStyle w:val="ListParagraph"/>
                  <w:numPr>
                    <w:ilvl w:val="0"/>
                    <w:numId w:val="8"/>
                  </w:numPr>
                </w:pPr>
                <w:r>
                  <w:t xml:space="preserve">Fine temporal scale monitoring in nearshore coastal areas of </w:t>
                </w:r>
                <w:r w:rsidR="000D7CCE">
                  <w:t>the Strait indicate low abundance of juvenile salmon compare to juvenile Pacific herring, suggesting high levels of competition for food.</w:t>
                </w:r>
              </w:p>
              <w:p w14:paraId="7B49C1D7" w14:textId="05E965D7" w:rsidR="000D7CCE" w:rsidRDefault="000D7CCE" w:rsidP="00960F26">
                <w:pPr>
                  <w:pStyle w:val="ListParagraph"/>
                  <w:numPr>
                    <w:ilvl w:val="0"/>
                    <w:numId w:val="8"/>
                  </w:numPr>
                </w:pPr>
                <w:r>
                  <w:t>The nearshore mooring</w:t>
                </w:r>
                <w:r w:rsidR="001E1B1B">
                  <w:t>s (including cameras)</w:t>
                </w:r>
                <w:r>
                  <w:t xml:space="preserve"> revealed a wide array of potential predators for juvenile salmon, but surface predation from birds and/or marine mammals were not as frequent as observed in nearshore coastal areas of Barkley Sound.</w:t>
                </w:r>
              </w:p>
              <w:p w14:paraId="4DA37CE0" w14:textId="38B24FCB" w:rsidR="000D7CCE" w:rsidRDefault="000D7CCE" w:rsidP="00960F26">
                <w:pPr>
                  <w:pStyle w:val="ListParagraph"/>
                  <w:numPr>
                    <w:ilvl w:val="0"/>
                    <w:numId w:val="8"/>
                  </w:numPr>
                </w:pPr>
                <w:r>
                  <w:t>Deeper mooring in the central Strait of Gorgia revealed that Pacific hake (predators) were present almost year-round.</w:t>
                </w:r>
              </w:p>
              <w:p w14:paraId="206E847A" w14:textId="1D2B3775"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1E2B1A75" w14:textId="69EAFFAB" w:rsidR="00F81309" w:rsidRDefault="00B32EF0">
                <w:r>
                  <w:t xml:space="preserve">Fisheries acoustics can be used to answer a number of questions related to Salmon ecology and dynamics. </w:t>
                </w:r>
                <w:r w:rsidR="00F81309">
                  <w:t xml:space="preserve">On large spatial scales, acoustic surveys </w:t>
                </w:r>
                <w:r w:rsidR="0028541A">
                  <w:t xml:space="preserve">are </w:t>
                </w:r>
                <w:r w:rsidR="00F81309">
                  <w:t>used to assess</w:t>
                </w:r>
                <w:r w:rsidR="009A0077">
                  <w:t xml:space="preserve"> salmon</w:t>
                </w:r>
                <w:r w:rsidR="00F81309">
                  <w:t xml:space="preserve"> prey </w:t>
                </w:r>
                <w:r w:rsidR="009A0077">
                  <w:t>(</w:t>
                </w:r>
                <w:proofErr w:type="spellStart"/>
                <w:r w:rsidR="009A0077">
                  <w:t>e.g</w:t>
                </w:r>
                <w:proofErr w:type="spellEnd"/>
                <w:r w:rsidR="009A0077">
                  <w:t xml:space="preserve"> forage fish and krill) </w:t>
                </w:r>
                <w:r w:rsidR="00F81309">
                  <w:t xml:space="preserve">conditions </w:t>
                </w:r>
                <w:r w:rsidR="000554DC">
                  <w:t>within the Salish Sea</w:t>
                </w:r>
                <w:r w:rsidR="00F81309">
                  <w:t xml:space="preserve">, identify prey hotspots, </w:t>
                </w:r>
                <w:r w:rsidR="000554DC">
                  <w:t xml:space="preserve">key predators of juvenile salmon, </w:t>
                </w:r>
                <w:r w:rsidR="00F81309">
                  <w:t xml:space="preserve">and </w:t>
                </w:r>
                <w:r w:rsidR="0028541A">
                  <w:t xml:space="preserve">assess </w:t>
                </w:r>
                <w:r w:rsidR="00F81309">
                  <w:t>change</w:t>
                </w:r>
                <w:r w:rsidR="0028541A">
                  <w:t>s</w:t>
                </w:r>
                <w:r w:rsidR="00F81309">
                  <w:t xml:space="preserve"> in productivity through time. On a finer temporal scale, moored autonomous echosounders can provide information on </w:t>
                </w:r>
                <w:r w:rsidR="00966326">
                  <w:t xml:space="preserve">juvenile salmon </w:t>
                </w:r>
                <w:r w:rsidR="00F81309">
                  <w:t>coastal habitat use, in conjunction with prey availability and predation pressures.</w:t>
                </w:r>
              </w:p>
              <w:p w14:paraId="7B432F05" w14:textId="77777777" w:rsidR="009A0077" w:rsidRDefault="009A0077"/>
              <w:p w14:paraId="00A50524" w14:textId="291A0834" w:rsidR="002E013F" w:rsidRDefault="009A0077">
                <w:r>
                  <w:t>A</w:t>
                </w:r>
                <w:r w:rsidR="0028541A">
                  <w:t xml:space="preserve">utonomous </w:t>
                </w:r>
                <w:r>
                  <w:t xml:space="preserve">echosounder </w:t>
                </w:r>
                <w:r w:rsidR="0028541A">
                  <w:t xml:space="preserve">system </w:t>
                </w:r>
                <w:r w:rsidR="00966326">
                  <w:t>were used to</w:t>
                </w:r>
                <w:r w:rsidR="0028541A">
                  <w:t xml:space="preserve"> address key elements affecting juvenile salmon during the first stage of marine life</w:t>
                </w:r>
                <w:r>
                  <w:t>, including juvenile salmon use of coastal areas (time spent in key areas</w:t>
                </w:r>
                <w:r w:rsidR="00966326">
                  <w:t xml:space="preserve"> and within the water column</w:t>
                </w:r>
                <w:r>
                  <w:t>), the prey conditions (e.g</w:t>
                </w:r>
                <w:r w:rsidR="00966326">
                  <w:t>.</w:t>
                </w:r>
                <w:r>
                  <w:t xml:space="preserve"> euphausiids dynamic) they encounter in </w:t>
                </w:r>
                <w:r w:rsidR="008E3AAC">
                  <w:t>the Salish Sea</w:t>
                </w:r>
                <w:r>
                  <w:t>, and the competition and predation pressures that affect them.</w:t>
                </w:r>
              </w:p>
            </w:tc>
          </w:sdtContent>
        </w:sdt>
      </w:tr>
    </w:tbl>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3C8C72D3" w14:textId="5F09376C" w:rsidR="00914E61" w:rsidRDefault="00724804" w:rsidP="008F3E29">
                <w:r>
                  <w:t xml:space="preserve">We used active acoustics methods as a remote sensing tools to assess the </w:t>
                </w:r>
                <w:proofErr w:type="spellStart"/>
                <w:r>
                  <w:t>salmonsphere</w:t>
                </w:r>
                <w:proofErr w:type="spellEnd"/>
                <w:r>
                  <w:t xml:space="preserve"> (salmon as well as their prey and predators). Large scale fisheries acoustic surveys conducted </w:t>
                </w:r>
                <w:r w:rsidR="008E3AAC">
                  <w:t>within the Salish Sea</w:t>
                </w:r>
                <w:r w:rsidR="00966326">
                  <w:t xml:space="preserve"> </w:t>
                </w:r>
                <w:r>
                  <w:t xml:space="preserve">are used to assess marine conditions and the abundance and distribution of key prey species </w:t>
                </w:r>
                <w:r w:rsidR="008E3AAC">
                  <w:t>and predators for salmon</w:t>
                </w:r>
                <w:r>
                  <w:t xml:space="preserve">. On a finer </w:t>
                </w:r>
                <w:r w:rsidR="003E07C3">
                  <w:t xml:space="preserve">temporal </w:t>
                </w:r>
                <w:r>
                  <w:t>scale, we used moored inverted echosounders</w:t>
                </w:r>
                <w:r w:rsidR="00F800B5">
                  <w:t xml:space="preserve"> to monitor juvenile salmons (and </w:t>
                </w:r>
                <w:proofErr w:type="spellStart"/>
                <w:r w:rsidR="00F800B5">
                  <w:t>salmonsphere</w:t>
                </w:r>
                <w:proofErr w:type="spellEnd"/>
                <w:r w:rsidR="00B32EF0">
                  <w:t xml:space="preserve"> ecosystem compone</w:t>
                </w:r>
                <w:r w:rsidR="00F81309">
                  <w:t>n</w:t>
                </w:r>
                <w:r w:rsidR="00B32EF0">
                  <w:t>ts</w:t>
                </w:r>
                <w:r w:rsidR="00F800B5">
                  <w:t xml:space="preserve">) in </w:t>
                </w:r>
                <w:r w:rsidR="008E3AAC">
                  <w:t>nearshore habitats and within the larger Strait of Georgia basin</w:t>
                </w:r>
                <w:r w:rsidR="00914E61">
                  <w:t>.</w:t>
                </w:r>
              </w:p>
              <w:p w14:paraId="6BF698E0" w14:textId="77777777" w:rsidR="009A0077" w:rsidRDefault="009A0077" w:rsidP="008F3E29"/>
              <w:p w14:paraId="647BF115" w14:textId="08BFB7EF" w:rsidR="00966326" w:rsidRDefault="008E3AAC" w:rsidP="008F3E29">
                <w:r>
                  <w:t>This project use</w:t>
                </w:r>
                <w:r w:rsidR="001E1B1B">
                  <w:t>d</w:t>
                </w:r>
                <w:r>
                  <w:t xml:space="preserve"> the same methods as described for project 2432. More specifically, t</w:t>
                </w:r>
                <w:r w:rsidR="00B32EF0">
                  <w:t>wo</w:t>
                </w:r>
                <w:r w:rsidR="00966326">
                  <w:t xml:space="preserve"> </w:t>
                </w:r>
                <w:proofErr w:type="spellStart"/>
                <w:r w:rsidR="00966326">
                  <w:t>autonmous</w:t>
                </w:r>
                <w:proofErr w:type="spellEnd"/>
                <w:r w:rsidR="00914E61">
                  <w:t xml:space="preserve"> </w:t>
                </w:r>
                <w:r w:rsidR="001E1B1B">
                  <w:t>echosounders</w:t>
                </w:r>
                <w:r w:rsidR="00914E61">
                  <w:t xml:space="preserve"> were moored on the bottom </w:t>
                </w:r>
                <w:r w:rsidR="001E1B1B">
                  <w:t>near</w:t>
                </w:r>
                <w:r>
                  <w:t xml:space="preserve"> Departure Bay and French Creek as part of a separate project focused on Pacific herring in 2022-2023. These data were re-analyzed to identify juvenile salmon</w:t>
                </w:r>
                <w:r w:rsidR="00E74017">
                  <w:t xml:space="preserve"> and associated species</w:t>
                </w:r>
                <w:r>
                  <w:t>. Another mooring was deployed in 2024 in the middle of the Strait of Georgia to assess ecosystem conditions in the deeper larger</w:t>
                </w:r>
                <w:r w:rsidR="00E74017">
                  <w:t xml:space="preserve"> basin</w:t>
                </w:r>
                <w:r>
                  <w:t xml:space="preserve">, to provide insight on the dynamic of key salmon prey species (euphausiids) and piscivorous predators (e.g. Pacific hake). </w:t>
                </w:r>
                <w:r w:rsidR="00903368">
                  <w:t xml:space="preserve">Another </w:t>
                </w:r>
                <w:r w:rsidR="001E1B1B">
                  <w:t xml:space="preserve">echosounder </w:t>
                </w:r>
                <w:r w:rsidR="00903368">
                  <w:t>mooring was deployed in Malaspina Strait in 2025 (but these data are not available yet).</w:t>
                </w:r>
              </w:p>
              <w:p w14:paraId="711F9075" w14:textId="1EE8CFE3"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6F3F9A4B" w14:textId="46D0A430" w:rsidR="0055261F" w:rsidRDefault="0055261F" w:rsidP="0019618F">
                <w:pPr>
                  <w:pStyle w:val="ListParagraph"/>
                  <w:numPr>
                    <w:ilvl w:val="0"/>
                    <w:numId w:val="8"/>
                  </w:numPr>
                </w:pPr>
                <w:r>
                  <w:t xml:space="preserve">Large spatial scale acoustic data have revealed </w:t>
                </w:r>
                <w:r w:rsidR="00903368">
                  <w:t xml:space="preserve">an increasing biomass of Pacific Hake throughout the Strait, with likely increased predation pressure for juvenile salmon, a sharp contrast to the West Coast, where Pacific hake biomass has drastically </w:t>
                </w:r>
                <w:r w:rsidR="001E1B1B">
                  <w:t>dropped</w:t>
                </w:r>
                <w:r w:rsidR="00903368">
                  <w:t xml:space="preserve"> over the past years.</w:t>
                </w:r>
              </w:p>
              <w:p w14:paraId="3CB0C226" w14:textId="77777777" w:rsidR="0055261F" w:rsidRDefault="0055261F" w:rsidP="008F3E29"/>
              <w:p w14:paraId="388F6E7C" w14:textId="1255B2AB" w:rsidR="0019618F" w:rsidRDefault="0055261F" w:rsidP="00843961">
                <w:pPr>
                  <w:pStyle w:val="ListParagraph"/>
                  <w:numPr>
                    <w:ilvl w:val="0"/>
                    <w:numId w:val="8"/>
                  </w:numPr>
                </w:pPr>
                <w:r>
                  <w:t>Mooring</w:t>
                </w:r>
                <w:r w:rsidR="0019618F">
                  <w:t>s</w:t>
                </w:r>
                <w:r>
                  <w:t xml:space="preserve"> in nearshore coastal areas reveal</w:t>
                </w:r>
                <w:r w:rsidR="00903368">
                  <w:t>ed</w:t>
                </w:r>
                <w:r>
                  <w:t xml:space="preserve"> the presence of juvenile salmon year-round, </w:t>
                </w:r>
                <w:r w:rsidR="0019618F">
                  <w:t xml:space="preserve">but </w:t>
                </w:r>
                <w:r w:rsidR="00903368">
                  <w:t>in relatively low abundance. The nearshore habitat in the Salish Sea was largely dominated by Pacific herring (</w:t>
                </w:r>
                <w:r w:rsidR="00E74017">
                  <w:t xml:space="preserve">suggesting </w:t>
                </w:r>
                <w:r w:rsidR="001E1B1B">
                  <w:t>juvenile salmon</w:t>
                </w:r>
                <w:r w:rsidR="00E74017">
                  <w:t xml:space="preserve"> are</w:t>
                </w:r>
                <w:r w:rsidR="00903368">
                  <w:t xml:space="preserve"> </w:t>
                </w:r>
                <w:r w:rsidR="00E74017">
                  <w:t>exposed to much</w:t>
                </w:r>
                <w:r w:rsidR="00903368">
                  <w:t xml:space="preserve"> higher competition for food). </w:t>
                </w:r>
              </w:p>
              <w:p w14:paraId="0E4167C1" w14:textId="77777777" w:rsidR="00903368" w:rsidRDefault="00903368" w:rsidP="00903368"/>
              <w:p w14:paraId="4374E18D" w14:textId="1066F220" w:rsidR="0019618F" w:rsidRDefault="0055261F" w:rsidP="0019618F">
                <w:pPr>
                  <w:pStyle w:val="ListParagraph"/>
                  <w:numPr>
                    <w:ilvl w:val="0"/>
                    <w:numId w:val="8"/>
                  </w:numPr>
                </w:pPr>
                <w:r>
                  <w:t>P</w:t>
                </w:r>
                <w:r w:rsidR="00903368">
                  <w:t>otential predators of juvenile salmon were observed routinely on the moored acoustics as well as on regularly moored camera systems. Surface predation from birds and/or marine mammals were also observed, but far less frequently than on the West Coast (Barkley Sound).</w:t>
                </w:r>
              </w:p>
              <w:p w14:paraId="75FDBC08" w14:textId="77777777" w:rsidR="0019618F" w:rsidRDefault="0019618F" w:rsidP="0019618F">
                <w:pPr>
                  <w:pStyle w:val="ListParagraph"/>
                </w:pPr>
              </w:p>
              <w:p w14:paraId="2AEFD392" w14:textId="79FFB235" w:rsidR="00093F19" w:rsidRDefault="00903368" w:rsidP="0019618F">
                <w:pPr>
                  <w:pStyle w:val="ListParagraph"/>
                  <w:numPr>
                    <w:ilvl w:val="0"/>
                    <w:numId w:val="8"/>
                  </w:numPr>
                </w:pPr>
                <w:r>
                  <w:t xml:space="preserve">Moored autonomous echosounder in the central part of the Strait of Georgia further indicated </w:t>
                </w:r>
                <w:r w:rsidR="00E74017">
                  <w:t>that</w:t>
                </w:r>
                <w:r>
                  <w:t xml:space="preserve"> large predators (Pacific hake) </w:t>
                </w:r>
                <w:r w:rsidR="00E74017">
                  <w:t>were in the area for most of the year</w:t>
                </w:r>
                <w:r>
                  <w:t xml:space="preserve">, and </w:t>
                </w:r>
                <w:r w:rsidR="00E74017">
                  <w:t>there was a strong seasonal signal of euphausiids and epi and mesopelagic communities</w:t>
                </w:r>
                <w:r w:rsidR="000D7CCE">
                  <w:t xml:space="preserve"> in the Spring/Summer.</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03A22BD8" w14:textId="031365D1" w:rsidR="00147038" w:rsidRDefault="00252361" w:rsidP="008F3E29">
                <w:r>
                  <w:t xml:space="preserve">This study was implemented in the second year of PSSI. Acoustic data collected from moored systems are only available once instruments are recovered, in as such, </w:t>
                </w:r>
                <w:r w:rsidR="00D95754">
                  <w:t>we are</w:t>
                </w:r>
                <w:r>
                  <w:t xml:space="preserve"> just finalizing the processing and analyses of  acoustic data</w:t>
                </w:r>
                <w:r w:rsidR="00E74017">
                  <w:t xml:space="preserve"> from moorings deployed in 2024 and 2025.</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21F4E7E7" w14:textId="1A35AC70" w:rsidR="005A732E" w:rsidRDefault="005A732E" w:rsidP="00E042EF">
                <w:pPr>
                  <w:rPr>
                    <w:rFonts w:ascii="Calibri" w:eastAsia="Yu Mincho" w:hAnsi="Calibri" w:cs="Arial"/>
                  </w:rPr>
                </w:pPr>
              </w:p>
              <w:p w14:paraId="2CD454F2" w14:textId="44FD6451" w:rsidR="005A732E" w:rsidRDefault="00B20755" w:rsidP="00E042EF">
                <w:pPr>
                  <w:rPr>
                    <w:rFonts w:ascii="Calibri" w:eastAsia="Yu Mincho" w:hAnsi="Calibri" w:cs="Arial"/>
                  </w:rPr>
                </w:pPr>
                <w:r>
                  <w:rPr>
                    <w:rFonts w:ascii="Calibri" w:eastAsia="Yu Mincho" w:hAnsi="Calibri" w:cs="Arial"/>
                    <w:noProof/>
                  </w:rPr>
                  <w:drawing>
                    <wp:inline distT="0" distB="0" distL="0" distR="0" wp14:anchorId="47FE40A1" wp14:editId="6DE2EA15">
                      <wp:extent cx="5943600" cy="3201035"/>
                      <wp:effectExtent l="0" t="0" r="0" b="0"/>
                      <wp:docPr id="861673083" name="Picture 1" descr="A group of colorful tex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73083" name="Picture 1" descr="A group of colorful text boxes"/>
                              <pic:cNvPicPr/>
                            </pic:nvPicPr>
                            <pic:blipFill>
                              <a:blip r:embed="rId12">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14:paraId="1D0A2700" w14:textId="7583F674" w:rsidR="00E042EF" w:rsidRDefault="00B20755" w:rsidP="00E042EF">
                <w:pPr>
                  <w:rPr>
                    <w:rFonts w:ascii="Calibri" w:eastAsia="Yu Mincho" w:hAnsi="Calibri" w:cs="Arial"/>
                  </w:rPr>
                </w:pPr>
                <w:r>
                  <w:rPr>
                    <w:rFonts w:ascii="Calibri" w:eastAsia="Yu Mincho" w:hAnsi="Calibri" w:cs="Arial"/>
                  </w:rPr>
                  <w:t>Figure 1. Seasonal dynamics of the Salish Sea nearshore environment as observed from continuous moored autonomous echosounder and regularly moored underwater cameras. Juvenile salmon where detected year-round at low densities (pale blue). The predators are listed in reddish and grey colors, while competitors are listed in green.</w:t>
                </w: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3"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F3D3E" w14:textId="77777777" w:rsidR="006D005E" w:rsidRDefault="006D005E" w:rsidP="0002778A">
      <w:pPr>
        <w:spacing w:after="0" w:line="240" w:lineRule="auto"/>
      </w:pPr>
      <w:r>
        <w:separator/>
      </w:r>
    </w:p>
  </w:endnote>
  <w:endnote w:type="continuationSeparator" w:id="0">
    <w:p w14:paraId="44D3D138" w14:textId="77777777" w:rsidR="006D005E" w:rsidRDefault="006D005E" w:rsidP="0002778A">
      <w:pPr>
        <w:spacing w:after="0" w:line="240" w:lineRule="auto"/>
      </w:pPr>
      <w:r>
        <w:continuationSeparator/>
      </w:r>
    </w:p>
  </w:endnote>
  <w:endnote w:type="continuationNotice" w:id="1">
    <w:p w14:paraId="730042BA" w14:textId="77777777" w:rsidR="006D005E" w:rsidRDefault="006D00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71EDC" w14:textId="77777777" w:rsidR="006D005E" w:rsidRDefault="006D005E" w:rsidP="0002778A">
      <w:pPr>
        <w:spacing w:after="0" w:line="240" w:lineRule="auto"/>
      </w:pPr>
      <w:r>
        <w:separator/>
      </w:r>
    </w:p>
  </w:footnote>
  <w:footnote w:type="continuationSeparator" w:id="0">
    <w:p w14:paraId="08373289" w14:textId="77777777" w:rsidR="006D005E" w:rsidRDefault="006D005E" w:rsidP="0002778A">
      <w:pPr>
        <w:spacing w:after="0" w:line="240" w:lineRule="auto"/>
      </w:pPr>
      <w:r>
        <w:continuationSeparator/>
      </w:r>
    </w:p>
  </w:footnote>
  <w:footnote w:type="continuationNotice" w:id="1">
    <w:p w14:paraId="670569BA" w14:textId="77777777" w:rsidR="006D005E" w:rsidRDefault="006D00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20244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54DC"/>
    <w:rsid w:val="000572DC"/>
    <w:rsid w:val="00061F86"/>
    <w:rsid w:val="0006475B"/>
    <w:rsid w:val="00064EDC"/>
    <w:rsid w:val="000660CA"/>
    <w:rsid w:val="00066897"/>
    <w:rsid w:val="000711A4"/>
    <w:rsid w:val="00072529"/>
    <w:rsid w:val="0007276C"/>
    <w:rsid w:val="00075646"/>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D7CCE"/>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E97"/>
    <w:rsid w:val="001950AA"/>
    <w:rsid w:val="001950D7"/>
    <w:rsid w:val="0019618F"/>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1B1B"/>
    <w:rsid w:val="001E2C8C"/>
    <w:rsid w:val="001E318C"/>
    <w:rsid w:val="001E4793"/>
    <w:rsid w:val="001E5A62"/>
    <w:rsid w:val="001E6179"/>
    <w:rsid w:val="001F5125"/>
    <w:rsid w:val="001F585B"/>
    <w:rsid w:val="001F60A4"/>
    <w:rsid w:val="001F6F44"/>
    <w:rsid w:val="001F750C"/>
    <w:rsid w:val="00200591"/>
    <w:rsid w:val="00205903"/>
    <w:rsid w:val="0020647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2361"/>
    <w:rsid w:val="002578CD"/>
    <w:rsid w:val="00263379"/>
    <w:rsid w:val="00265144"/>
    <w:rsid w:val="00267AB7"/>
    <w:rsid w:val="002704BD"/>
    <w:rsid w:val="00270857"/>
    <w:rsid w:val="00272C41"/>
    <w:rsid w:val="002741C7"/>
    <w:rsid w:val="0027633D"/>
    <w:rsid w:val="002809E2"/>
    <w:rsid w:val="00283BF7"/>
    <w:rsid w:val="0028442D"/>
    <w:rsid w:val="0028541A"/>
    <w:rsid w:val="0029377A"/>
    <w:rsid w:val="00293C72"/>
    <w:rsid w:val="00295028"/>
    <w:rsid w:val="002969D1"/>
    <w:rsid w:val="002A4743"/>
    <w:rsid w:val="002A50FA"/>
    <w:rsid w:val="002A5B95"/>
    <w:rsid w:val="002A61D3"/>
    <w:rsid w:val="002A690B"/>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07C3"/>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261F"/>
    <w:rsid w:val="0055494A"/>
    <w:rsid w:val="00555E9C"/>
    <w:rsid w:val="00557D26"/>
    <w:rsid w:val="00560D40"/>
    <w:rsid w:val="00574BD0"/>
    <w:rsid w:val="00576614"/>
    <w:rsid w:val="005861AD"/>
    <w:rsid w:val="005928C6"/>
    <w:rsid w:val="00594D32"/>
    <w:rsid w:val="005A1467"/>
    <w:rsid w:val="005A3AF5"/>
    <w:rsid w:val="005A5D01"/>
    <w:rsid w:val="005A732E"/>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66DF9"/>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005E"/>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24804"/>
    <w:rsid w:val="007266FF"/>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3FD7"/>
    <w:rsid w:val="008A6C89"/>
    <w:rsid w:val="008A734A"/>
    <w:rsid w:val="008B0D23"/>
    <w:rsid w:val="008B5251"/>
    <w:rsid w:val="008C464A"/>
    <w:rsid w:val="008C5492"/>
    <w:rsid w:val="008D00EB"/>
    <w:rsid w:val="008D0EDB"/>
    <w:rsid w:val="008D2ED8"/>
    <w:rsid w:val="008D44C7"/>
    <w:rsid w:val="008D4B56"/>
    <w:rsid w:val="008D5D83"/>
    <w:rsid w:val="008E03FC"/>
    <w:rsid w:val="008E3AAC"/>
    <w:rsid w:val="008E7553"/>
    <w:rsid w:val="008F021A"/>
    <w:rsid w:val="008F104A"/>
    <w:rsid w:val="008F2F6F"/>
    <w:rsid w:val="008F331D"/>
    <w:rsid w:val="008F3A3D"/>
    <w:rsid w:val="008F3E29"/>
    <w:rsid w:val="008F5C69"/>
    <w:rsid w:val="00902676"/>
    <w:rsid w:val="00903368"/>
    <w:rsid w:val="00904FAA"/>
    <w:rsid w:val="00911FC0"/>
    <w:rsid w:val="00914E61"/>
    <w:rsid w:val="00915043"/>
    <w:rsid w:val="009219B5"/>
    <w:rsid w:val="00924504"/>
    <w:rsid w:val="00927655"/>
    <w:rsid w:val="009301D5"/>
    <w:rsid w:val="00936A32"/>
    <w:rsid w:val="00942B16"/>
    <w:rsid w:val="00945918"/>
    <w:rsid w:val="00945BDE"/>
    <w:rsid w:val="00951BD3"/>
    <w:rsid w:val="00953642"/>
    <w:rsid w:val="009540EA"/>
    <w:rsid w:val="0095735B"/>
    <w:rsid w:val="00960F26"/>
    <w:rsid w:val="0096301A"/>
    <w:rsid w:val="00965278"/>
    <w:rsid w:val="009658A8"/>
    <w:rsid w:val="00965D57"/>
    <w:rsid w:val="00966326"/>
    <w:rsid w:val="00967BD3"/>
    <w:rsid w:val="0097163B"/>
    <w:rsid w:val="0097270C"/>
    <w:rsid w:val="00975C17"/>
    <w:rsid w:val="00975D51"/>
    <w:rsid w:val="00983B04"/>
    <w:rsid w:val="00983E0B"/>
    <w:rsid w:val="00990897"/>
    <w:rsid w:val="00991422"/>
    <w:rsid w:val="009934DE"/>
    <w:rsid w:val="009A0077"/>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0755"/>
    <w:rsid w:val="00B2407A"/>
    <w:rsid w:val="00B2796C"/>
    <w:rsid w:val="00B31197"/>
    <w:rsid w:val="00B3256A"/>
    <w:rsid w:val="00B32EF0"/>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0FF"/>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A0DFD"/>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3652"/>
    <w:rsid w:val="00D257EF"/>
    <w:rsid w:val="00D25C67"/>
    <w:rsid w:val="00D42E5B"/>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754"/>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07062"/>
    <w:rsid w:val="00E10B6E"/>
    <w:rsid w:val="00E12975"/>
    <w:rsid w:val="00E13D29"/>
    <w:rsid w:val="00E14F46"/>
    <w:rsid w:val="00E22E6D"/>
    <w:rsid w:val="00E236FF"/>
    <w:rsid w:val="00E23958"/>
    <w:rsid w:val="00E25877"/>
    <w:rsid w:val="00E349BA"/>
    <w:rsid w:val="00E35DDF"/>
    <w:rsid w:val="00E366F4"/>
    <w:rsid w:val="00E4254F"/>
    <w:rsid w:val="00E43CA9"/>
    <w:rsid w:val="00E45F84"/>
    <w:rsid w:val="00E47569"/>
    <w:rsid w:val="00E546A5"/>
    <w:rsid w:val="00E61739"/>
    <w:rsid w:val="00E62D31"/>
    <w:rsid w:val="00E634EE"/>
    <w:rsid w:val="00E65EFD"/>
    <w:rsid w:val="00E739CC"/>
    <w:rsid w:val="00E73B7C"/>
    <w:rsid w:val="00E73C69"/>
    <w:rsid w:val="00E74017"/>
    <w:rsid w:val="00E74568"/>
    <w:rsid w:val="00E76D34"/>
    <w:rsid w:val="00E80C3B"/>
    <w:rsid w:val="00E9175E"/>
    <w:rsid w:val="00E917A6"/>
    <w:rsid w:val="00E917D1"/>
    <w:rsid w:val="00E9197E"/>
    <w:rsid w:val="00E92F51"/>
    <w:rsid w:val="00E961C9"/>
    <w:rsid w:val="00E96B50"/>
    <w:rsid w:val="00E96D43"/>
    <w:rsid w:val="00EA1749"/>
    <w:rsid w:val="00EA1919"/>
    <w:rsid w:val="00EA268C"/>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C5848"/>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47E3"/>
    <w:rsid w:val="00F6600B"/>
    <w:rsid w:val="00F66323"/>
    <w:rsid w:val="00F6669A"/>
    <w:rsid w:val="00F722F7"/>
    <w:rsid w:val="00F75A97"/>
    <w:rsid w:val="00F75B28"/>
    <w:rsid w:val="00F800B5"/>
    <w:rsid w:val="00F81309"/>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942415">
      <w:bodyDiv w:val="1"/>
      <w:marLeft w:val="0"/>
      <w:marRight w:val="0"/>
      <w:marTop w:val="0"/>
      <w:marBottom w:val="0"/>
      <w:divBdr>
        <w:top w:val="none" w:sz="0" w:space="0" w:color="auto"/>
        <w:left w:val="none" w:sz="0" w:space="0" w:color="auto"/>
        <w:bottom w:val="none" w:sz="0" w:space="0" w:color="auto"/>
        <w:right w:val="none" w:sz="0" w:space="0" w:color="auto"/>
      </w:divBdr>
    </w:div>
    <w:div w:id="208352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nsciencepub.com/journal/cjfas/author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6714B6"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6714B6"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6714B6"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6714B6"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6714B6"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47065E"/>
    <w:rsid w:val="005C10AD"/>
    <w:rsid w:val="005E3692"/>
    <w:rsid w:val="006353EF"/>
    <w:rsid w:val="00666DF9"/>
    <w:rsid w:val="006714B6"/>
    <w:rsid w:val="006F3313"/>
    <w:rsid w:val="008A3FD7"/>
    <w:rsid w:val="00900B46"/>
    <w:rsid w:val="00917904"/>
    <w:rsid w:val="0097270C"/>
    <w:rsid w:val="00B64084"/>
    <w:rsid w:val="00B94CD9"/>
    <w:rsid w:val="00C0486B"/>
    <w:rsid w:val="00C7647D"/>
    <w:rsid w:val="00DB5CFD"/>
    <w:rsid w:val="00E40202"/>
    <w:rsid w:val="00E43CA9"/>
    <w:rsid w:val="00EA5E93"/>
    <w:rsid w:val="00F52BC9"/>
    <w:rsid w:val="00F62DCF"/>
    <w:rsid w:val="00F647E3"/>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170FBF2A-F713-4865-B506-9EAF704653C0}"/>
</file>

<file path=docProps/app.xml><?xml version="1.0" encoding="utf-8"?>
<Properties xmlns="http://schemas.openxmlformats.org/officeDocument/2006/extended-properties" xmlns:vt="http://schemas.openxmlformats.org/officeDocument/2006/docPropsVTypes">
  <Template>PSSI Science Wrap up Report Fields.dotx</Template>
  <TotalTime>526</TotalTime>
  <Pages>6</Pages>
  <Words>1554</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Gauthier, Stephane (he, him / il, lui) (DFO/MPO)</cp:lastModifiedBy>
  <cp:revision>497</cp:revision>
  <dcterms:created xsi:type="dcterms:W3CDTF">2025-10-01T17:49:00Z</dcterms:created>
  <dcterms:modified xsi:type="dcterms:W3CDTF">2026-01-27T08:31:00Z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