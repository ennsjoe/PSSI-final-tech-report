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74B1" w14:textId="064D1FA4" w:rsidR="008D44C7" w:rsidRPr="005D399B" w:rsidRDefault="0002778A" w:rsidP="005D399B">
      <w:pPr>
        <w:pStyle w:val="Title"/>
        <w:rPr>
          <w:rFonts w:ascii="Cambria" w:hAnsi="Cambria"/>
          <w:color w:val="auto"/>
        </w:rPr>
      </w:pPr>
      <w:r w:rsidRPr="005D399B">
        <w:rPr>
          <w:rFonts w:ascii="Cambria" w:hAnsi="Cambria"/>
          <w:color w:val="auto"/>
        </w:rPr>
        <w:t>P</w:t>
      </w:r>
      <w:r w:rsidR="00E634EE">
        <w:rPr>
          <w:rFonts w:ascii="Cambria" w:hAnsi="Cambria"/>
          <w:color w:val="auto"/>
        </w:rPr>
        <w:t xml:space="preserve">SSI </w:t>
      </w:r>
      <w:r w:rsidR="0076540D">
        <w:rPr>
          <w:rFonts w:ascii="Cambria" w:hAnsi="Cambria"/>
          <w:color w:val="auto"/>
        </w:rPr>
        <w:t xml:space="preserve">Science Project Reporting </w:t>
      </w:r>
      <w:r w:rsidR="00184F9C">
        <w:rPr>
          <w:rFonts w:ascii="Cambria" w:hAnsi="Cambria"/>
          <w:color w:val="auto"/>
        </w:rPr>
        <w:t>Template</w:t>
      </w:r>
      <w:r w:rsidR="0076540D">
        <w:rPr>
          <w:rFonts w:ascii="Cambria" w:hAnsi="Cambria"/>
          <w:color w:val="auto"/>
        </w:rPr>
        <w:t xml:space="preserve"> </w:t>
      </w:r>
    </w:p>
    <w:p w14:paraId="0C819706" w14:textId="77777777" w:rsidR="00D8486A" w:rsidRDefault="00D8486A" w:rsidP="00D8486A">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
        <w:gridCol w:w="8704"/>
      </w:tblGrid>
      <w:tr w:rsidR="005E6FA1" w14:paraId="606CE79C" w14:textId="77777777" w:rsidTr="006D4FA4">
        <w:tc>
          <w:tcPr>
            <w:tcW w:w="355" w:type="dxa"/>
            <w:tcBorders>
              <w:right w:val="single" w:sz="12" w:space="0" w:color="4472C4" w:themeColor="accent1"/>
            </w:tcBorders>
            <w:vAlign w:val="center"/>
          </w:tcPr>
          <w:p w14:paraId="0B143B28" w14:textId="1D1EED06" w:rsidR="005E6FA1" w:rsidRPr="00E12975" w:rsidRDefault="007D2A4C" w:rsidP="00B42AE7">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w:t>
            </w:r>
          </w:p>
        </w:tc>
        <w:tc>
          <w:tcPr>
            <w:tcW w:w="8995" w:type="dxa"/>
            <w:tcBorders>
              <w:left w:val="single" w:sz="12" w:space="0" w:color="4472C4" w:themeColor="accent1"/>
            </w:tcBorders>
            <w:vAlign w:val="center"/>
          </w:tcPr>
          <w:p w14:paraId="3EB35271" w14:textId="28F50C8F" w:rsidR="005E6FA1" w:rsidRDefault="00200591" w:rsidP="006D4FA4">
            <w:pPr>
              <w:rPr>
                <w:rFonts w:cstheme="minorHAnsi"/>
                <w:color w:val="0070C0"/>
                <w:sz w:val="24"/>
                <w:szCs w:val="24"/>
              </w:rPr>
            </w:pPr>
            <w:r w:rsidRPr="007C095F">
              <w:rPr>
                <w:rFonts w:cstheme="minorHAnsi"/>
                <w:color w:val="0070C0"/>
                <w:sz w:val="24"/>
                <w:szCs w:val="24"/>
              </w:rPr>
              <w:t>The PSSI Implementation Team</w:t>
            </w:r>
            <w:r w:rsidR="005E48D2" w:rsidRPr="007C095F">
              <w:rPr>
                <w:rFonts w:cstheme="minorHAnsi"/>
                <w:color w:val="0070C0"/>
                <w:sz w:val="24"/>
                <w:szCs w:val="24"/>
              </w:rPr>
              <w:t xml:space="preserve"> </w:t>
            </w:r>
            <w:r w:rsidRPr="007C095F">
              <w:rPr>
                <w:rFonts w:cstheme="minorHAnsi"/>
                <w:color w:val="0070C0"/>
                <w:sz w:val="24"/>
                <w:szCs w:val="24"/>
              </w:rPr>
              <w:t>is</w:t>
            </w:r>
            <w:r w:rsidR="005E48D2" w:rsidRPr="007C095F">
              <w:rPr>
                <w:rFonts w:cstheme="minorHAnsi"/>
                <w:color w:val="0070C0"/>
                <w:sz w:val="24"/>
                <w:szCs w:val="24"/>
              </w:rPr>
              <w:t xml:space="preserve"> compiling a </w:t>
            </w:r>
            <w:r w:rsidRPr="007C095F">
              <w:rPr>
                <w:rFonts w:cstheme="minorHAnsi"/>
                <w:color w:val="0070C0"/>
                <w:sz w:val="24"/>
                <w:szCs w:val="24"/>
              </w:rPr>
              <w:t>technical report</w:t>
            </w:r>
            <w:r w:rsidR="009301D5" w:rsidRPr="007C095F">
              <w:rPr>
                <w:rFonts w:cstheme="minorHAnsi"/>
                <w:color w:val="0070C0"/>
                <w:sz w:val="24"/>
                <w:szCs w:val="24"/>
              </w:rPr>
              <w:t xml:space="preserve"> to </w:t>
            </w:r>
            <w:r w:rsidR="00AB7796" w:rsidRPr="007C095F">
              <w:rPr>
                <w:rFonts w:cstheme="minorHAnsi"/>
                <w:color w:val="0070C0"/>
                <w:sz w:val="24"/>
                <w:szCs w:val="24"/>
              </w:rPr>
              <w:t>demonstrate</w:t>
            </w:r>
            <w:r w:rsidR="00A26D19" w:rsidRPr="007C095F">
              <w:rPr>
                <w:rFonts w:cstheme="minorHAnsi"/>
                <w:color w:val="0070C0"/>
                <w:sz w:val="24"/>
                <w:szCs w:val="24"/>
              </w:rPr>
              <w:t xml:space="preserve"> the important research and</w:t>
            </w:r>
            <w:r w:rsidR="00AB7796" w:rsidRPr="007C095F">
              <w:rPr>
                <w:rFonts w:cstheme="minorHAnsi"/>
                <w:color w:val="0070C0"/>
                <w:sz w:val="24"/>
                <w:szCs w:val="24"/>
              </w:rPr>
              <w:t xml:space="preserve"> advancements made by the Science Branch through the PSSI funding. </w:t>
            </w:r>
            <w:r w:rsidR="00A65213" w:rsidRPr="007C095F">
              <w:rPr>
                <w:rFonts w:cstheme="minorHAnsi"/>
                <w:color w:val="0070C0"/>
                <w:sz w:val="24"/>
                <w:szCs w:val="24"/>
              </w:rPr>
              <w:t xml:space="preserve">The technical report will include a </w:t>
            </w:r>
            <w:r w:rsidR="008A198E">
              <w:rPr>
                <w:rFonts w:cstheme="minorHAnsi"/>
                <w:color w:val="0070C0"/>
                <w:sz w:val="24"/>
                <w:szCs w:val="24"/>
              </w:rPr>
              <w:t xml:space="preserve">3-4 </w:t>
            </w:r>
            <w:r w:rsidR="00A65213" w:rsidRPr="007C095F">
              <w:rPr>
                <w:rFonts w:cstheme="minorHAnsi"/>
                <w:color w:val="0070C0"/>
                <w:sz w:val="24"/>
                <w:szCs w:val="24"/>
              </w:rPr>
              <w:t xml:space="preserve">page </w:t>
            </w:r>
            <w:r w:rsidR="00BC0B74" w:rsidRPr="007C095F">
              <w:rPr>
                <w:rFonts w:cstheme="minorHAnsi"/>
                <w:color w:val="0070C0"/>
                <w:sz w:val="24"/>
                <w:szCs w:val="24"/>
              </w:rPr>
              <w:t>summary</w:t>
            </w:r>
            <w:r w:rsidR="005C1B48">
              <w:rPr>
                <w:rFonts w:cstheme="minorHAnsi"/>
                <w:color w:val="0070C0"/>
                <w:sz w:val="24"/>
                <w:szCs w:val="24"/>
              </w:rPr>
              <w:t xml:space="preserve"> (including </w:t>
            </w:r>
            <w:r w:rsidR="002C1293">
              <w:rPr>
                <w:rFonts w:cstheme="minorHAnsi"/>
                <w:color w:val="0070C0"/>
                <w:sz w:val="24"/>
                <w:szCs w:val="24"/>
              </w:rPr>
              <w:t xml:space="preserve">graphics and </w:t>
            </w:r>
            <w:r w:rsidR="005C1B48">
              <w:rPr>
                <w:rFonts w:cstheme="minorHAnsi"/>
                <w:color w:val="0070C0"/>
                <w:sz w:val="24"/>
                <w:szCs w:val="24"/>
              </w:rPr>
              <w:t>figures)</w:t>
            </w:r>
            <w:r w:rsidR="00BC0B74" w:rsidRPr="007C095F">
              <w:rPr>
                <w:rFonts w:cstheme="minorHAnsi"/>
                <w:color w:val="0070C0"/>
                <w:sz w:val="24"/>
                <w:szCs w:val="24"/>
              </w:rPr>
              <w:t xml:space="preserve"> for each project to show </w:t>
            </w:r>
            <w:r w:rsidR="008514F0" w:rsidRPr="007C095F">
              <w:rPr>
                <w:rFonts w:cstheme="minorHAnsi"/>
                <w:color w:val="0070C0"/>
                <w:sz w:val="24"/>
                <w:szCs w:val="24"/>
              </w:rPr>
              <w:t xml:space="preserve">their </w:t>
            </w:r>
            <w:r w:rsidR="005D6D45" w:rsidRPr="007C095F">
              <w:rPr>
                <w:rFonts w:cstheme="minorHAnsi"/>
                <w:color w:val="0070C0"/>
                <w:sz w:val="24"/>
                <w:szCs w:val="24"/>
              </w:rPr>
              <w:t xml:space="preserve">key </w:t>
            </w:r>
            <w:r w:rsidR="008514F0" w:rsidRPr="007C095F">
              <w:rPr>
                <w:rFonts w:cstheme="minorHAnsi"/>
                <w:color w:val="0070C0"/>
                <w:sz w:val="24"/>
                <w:szCs w:val="24"/>
              </w:rPr>
              <w:t xml:space="preserve">results and findings. Please fill in the following </w:t>
            </w:r>
            <w:r w:rsidR="007D276F" w:rsidRPr="007C095F">
              <w:rPr>
                <w:rFonts w:cstheme="minorHAnsi"/>
                <w:color w:val="0070C0"/>
                <w:sz w:val="24"/>
                <w:szCs w:val="24"/>
              </w:rPr>
              <w:t>fields</w:t>
            </w:r>
            <w:r w:rsidR="0095735B">
              <w:rPr>
                <w:rFonts w:cstheme="minorHAnsi"/>
                <w:color w:val="0070C0"/>
                <w:sz w:val="24"/>
                <w:szCs w:val="24"/>
              </w:rPr>
              <w:t xml:space="preserve"> and sections</w:t>
            </w:r>
            <w:r w:rsidR="007D276F" w:rsidRPr="007C095F">
              <w:rPr>
                <w:rFonts w:cstheme="minorHAnsi"/>
                <w:color w:val="0070C0"/>
                <w:sz w:val="24"/>
                <w:szCs w:val="24"/>
              </w:rPr>
              <w:t xml:space="preserve"> for your project to be included in the report.</w:t>
            </w:r>
            <w:r w:rsidR="00EA78EC" w:rsidRPr="007C095F">
              <w:rPr>
                <w:rFonts w:cstheme="minorHAnsi"/>
                <w:color w:val="0070C0"/>
                <w:sz w:val="24"/>
                <w:szCs w:val="24"/>
              </w:rPr>
              <w:t xml:space="preserve"> Feel free to include and draw from any reports</w:t>
            </w:r>
            <w:r w:rsidR="00536FAD" w:rsidRPr="007C095F">
              <w:rPr>
                <w:rFonts w:cstheme="minorHAnsi"/>
                <w:color w:val="0070C0"/>
                <w:sz w:val="24"/>
                <w:szCs w:val="24"/>
              </w:rPr>
              <w:t xml:space="preserve"> or presentations </w:t>
            </w:r>
            <w:r w:rsidR="002A4743" w:rsidRPr="007C095F">
              <w:rPr>
                <w:rFonts w:cstheme="minorHAnsi"/>
                <w:color w:val="0070C0"/>
                <w:sz w:val="24"/>
                <w:szCs w:val="24"/>
              </w:rPr>
              <w:t xml:space="preserve">previously </w:t>
            </w:r>
            <w:r w:rsidR="00536FAD" w:rsidRPr="007C095F">
              <w:rPr>
                <w:rFonts w:cstheme="minorHAnsi"/>
                <w:color w:val="0070C0"/>
                <w:sz w:val="24"/>
                <w:szCs w:val="24"/>
              </w:rPr>
              <w:t xml:space="preserve">created through your </w:t>
            </w:r>
            <w:r w:rsidR="00915043">
              <w:rPr>
                <w:rFonts w:cstheme="minorHAnsi"/>
                <w:color w:val="0070C0"/>
                <w:sz w:val="24"/>
                <w:szCs w:val="24"/>
              </w:rPr>
              <w:t>research</w:t>
            </w:r>
            <w:r w:rsidR="00536FAD" w:rsidRPr="007C095F">
              <w:rPr>
                <w:rFonts w:cstheme="minorHAnsi"/>
                <w:color w:val="0070C0"/>
                <w:sz w:val="24"/>
                <w:szCs w:val="24"/>
              </w:rPr>
              <w:t xml:space="preserve">. </w:t>
            </w:r>
          </w:p>
          <w:p w14:paraId="2EDD714B" w14:textId="77777777" w:rsidR="00165EE8" w:rsidRDefault="00165EE8" w:rsidP="006D4FA4">
            <w:pPr>
              <w:rPr>
                <w:rFonts w:cstheme="minorHAnsi"/>
                <w:color w:val="0070C0"/>
                <w:sz w:val="24"/>
                <w:szCs w:val="24"/>
              </w:rPr>
            </w:pPr>
          </w:p>
          <w:p w14:paraId="61074D3A" w14:textId="643F4C4C" w:rsidR="004641A1" w:rsidRDefault="004641A1" w:rsidP="004641A1">
            <w:pPr>
              <w:rPr>
                <w:rFonts w:cstheme="minorHAnsi"/>
                <w:color w:val="0070C0"/>
                <w:sz w:val="24"/>
                <w:szCs w:val="24"/>
              </w:rPr>
            </w:pPr>
            <w:r w:rsidRPr="10D44978">
              <w:rPr>
                <w:color w:val="0070C0"/>
                <w:sz w:val="24"/>
                <w:szCs w:val="24"/>
              </w:rPr>
              <w:t xml:space="preserve">A </w:t>
            </w:r>
            <w:r w:rsidR="007E1E4E" w:rsidRPr="10D44978">
              <w:rPr>
                <w:color w:val="0070C0"/>
                <w:sz w:val="24"/>
                <w:szCs w:val="24"/>
              </w:rPr>
              <w:t>plain language</w:t>
            </w:r>
            <w:r w:rsidRPr="10D44978">
              <w:rPr>
                <w:color w:val="0070C0"/>
                <w:sz w:val="24"/>
                <w:szCs w:val="24"/>
              </w:rPr>
              <w:t xml:space="preserve"> science bulletin will also be created to follow up on last year’s “</w:t>
            </w:r>
            <w:hyperlink r:id="rId11">
              <w:r w:rsidRPr="10D44978">
                <w:rPr>
                  <w:rStyle w:val="Hyperlink"/>
                  <w:sz w:val="24"/>
                  <w:szCs w:val="24"/>
                </w:rPr>
                <w:t>DFO Pacific Region Science Bulletin, 2024. New research and monitoring for Pacific salmon and their ecosystems</w:t>
              </w:r>
            </w:hyperlink>
            <w:r>
              <w:rPr>
                <w:rFonts w:cstheme="minorHAnsi"/>
                <w:color w:val="0070C0"/>
                <w:sz w:val="24"/>
                <w:szCs w:val="24"/>
              </w:rPr>
              <w:t xml:space="preserve">.” While the first bulletin introduced project backgrounds, methods, and timelines, this new bulletin will highlight the projects’ results, key findings, and conclusions with links to reports and data available. The bulletin will include a </w:t>
            </w:r>
            <w:r w:rsidR="00945918">
              <w:rPr>
                <w:rFonts w:cstheme="minorHAnsi"/>
                <w:color w:val="0070C0"/>
                <w:sz w:val="24"/>
                <w:szCs w:val="24"/>
              </w:rPr>
              <w:t>1-</w:t>
            </w:r>
            <w:r>
              <w:rPr>
                <w:rFonts w:cstheme="minorHAnsi"/>
                <w:color w:val="0070C0"/>
                <w:sz w:val="24"/>
                <w:szCs w:val="24"/>
              </w:rPr>
              <w:t>2</w:t>
            </w:r>
            <w:r w:rsidR="00F434E7">
              <w:rPr>
                <w:rFonts w:cstheme="minorHAnsi"/>
                <w:color w:val="0070C0"/>
                <w:sz w:val="24"/>
                <w:szCs w:val="24"/>
              </w:rPr>
              <w:t xml:space="preserve"> </w:t>
            </w:r>
            <w:r>
              <w:rPr>
                <w:rFonts w:cstheme="minorHAnsi"/>
                <w:color w:val="0070C0"/>
                <w:sz w:val="24"/>
                <w:szCs w:val="24"/>
              </w:rPr>
              <w:t xml:space="preserve">page summary for each project </w:t>
            </w:r>
            <w:r w:rsidR="006B6BF3">
              <w:rPr>
                <w:rFonts w:cstheme="minorHAnsi"/>
                <w:color w:val="0070C0"/>
                <w:sz w:val="24"/>
                <w:szCs w:val="24"/>
              </w:rPr>
              <w:t>gleaned from the</w:t>
            </w:r>
            <w:r>
              <w:rPr>
                <w:rFonts w:cstheme="minorHAnsi"/>
                <w:color w:val="0070C0"/>
                <w:sz w:val="24"/>
                <w:szCs w:val="24"/>
              </w:rPr>
              <w:t xml:space="preserve"> content entered below.</w:t>
            </w:r>
          </w:p>
          <w:p w14:paraId="70F7AC43" w14:textId="73618011" w:rsidR="10D44978" w:rsidRDefault="10D44978" w:rsidP="10D44978">
            <w:pPr>
              <w:rPr>
                <w:color w:val="0070C0"/>
                <w:sz w:val="24"/>
                <w:szCs w:val="24"/>
              </w:rPr>
            </w:pPr>
          </w:p>
          <w:p w14:paraId="4806F506" w14:textId="5D0354F1" w:rsidR="4CEDF9D5" w:rsidRPr="00965278" w:rsidRDefault="00156BBA" w:rsidP="10D44978">
            <w:pPr>
              <w:rPr>
                <w:b/>
                <w:bCs/>
                <w:color w:val="0070C0"/>
                <w:sz w:val="24"/>
                <w:szCs w:val="24"/>
              </w:rPr>
            </w:pPr>
            <w:r>
              <w:rPr>
                <mc:AlternateContent>
                  <mc:Choice Requires="w16se"/>
                  <mc:Fallback>
                    <w:rFonts w:ascii="Segoe UI Emoji" w:eastAsia="Segoe UI Emoji" w:hAnsi="Segoe UI Emoji" w:cs="Segoe UI Emoji"/>
                  </mc:Fallback>
                </mc:AlternateContent>
                <w:b/>
                <w:bCs/>
                <w:color w:val="0070C0"/>
                <w:sz w:val="24"/>
                <w:szCs w:val="24"/>
              </w:rPr>
              <mc:AlternateContent>
                <mc:Choice Requires="w16se">
                  <w16se:symEx w16se:font="Segoe UI Emoji" w16se:char="23F1"/>
                </mc:Choice>
                <mc:Fallback>
                  <w:t>⏱</w:t>
                </mc:Fallback>
              </mc:AlternateContent>
            </w:r>
            <w:r>
              <w:rPr>
                <w:b/>
                <w:bCs/>
                <w:color w:val="0070C0"/>
                <w:sz w:val="24"/>
                <w:szCs w:val="24"/>
              </w:rPr>
              <w:t xml:space="preserve">️ </w:t>
            </w:r>
            <w:r w:rsidR="5048AC4B" w:rsidRPr="00965278">
              <w:rPr>
                <w:b/>
                <w:bCs/>
                <w:color w:val="0070C0"/>
                <w:sz w:val="24"/>
                <w:szCs w:val="24"/>
              </w:rPr>
              <w:t>Completed forms are due January 7, 2026.</w:t>
            </w:r>
          </w:p>
          <w:p w14:paraId="702AA793" w14:textId="77777777" w:rsidR="004641A1" w:rsidRDefault="004641A1" w:rsidP="004641A1">
            <w:pPr>
              <w:rPr>
                <w:rFonts w:cstheme="minorHAnsi"/>
                <w:color w:val="0070C0"/>
                <w:sz w:val="24"/>
                <w:szCs w:val="24"/>
              </w:rPr>
            </w:pPr>
          </w:p>
          <w:p w14:paraId="222E2C79" w14:textId="22B71BD5" w:rsidR="006648BC" w:rsidRPr="005E48D2" w:rsidRDefault="00EB10F0" w:rsidP="004641A1">
            <w:pPr>
              <w:rPr>
                <w:rFonts w:cstheme="minorHAnsi"/>
                <w:color w:val="0070C0"/>
                <w:sz w:val="24"/>
                <w:szCs w:val="24"/>
              </w:rPr>
            </w:pPr>
            <w:r>
              <w:rPr>
                <w:rFonts w:cstheme="minorHAnsi"/>
                <w:color w:val="0070C0"/>
                <w:sz w:val="24"/>
                <w:szCs w:val="24"/>
              </w:rPr>
              <w:t>*</w:t>
            </w:r>
            <w:r w:rsidR="004641A1">
              <w:rPr>
                <w:rFonts w:cstheme="minorHAnsi"/>
                <w:color w:val="0070C0"/>
                <w:sz w:val="24"/>
                <w:szCs w:val="24"/>
              </w:rPr>
              <w:t>Please include or send separately any graphics or pictures (with photo credits) that will help promote the projects.</w:t>
            </w:r>
          </w:p>
        </w:tc>
      </w:tr>
    </w:tbl>
    <w:p w14:paraId="613B14F9" w14:textId="19B1E85C" w:rsidR="00346B84" w:rsidRDefault="00346B84" w:rsidP="006648BC"/>
    <w:tbl>
      <w:tblPr>
        <w:tblStyle w:val="TableGrid"/>
        <w:tblW w:w="0" w:type="auto"/>
        <w:shd w:val="clear" w:color="auto" w:fill="A50021"/>
        <w:tblLook w:val="04A0" w:firstRow="1" w:lastRow="0" w:firstColumn="1" w:lastColumn="0" w:noHBand="0" w:noVBand="1"/>
      </w:tblPr>
      <w:tblGrid>
        <w:gridCol w:w="9350"/>
      </w:tblGrid>
      <w:tr w:rsidR="00C00735" w:rsidRPr="00C00735" w14:paraId="2A71E2C0" w14:textId="77777777" w:rsidTr="00C00735">
        <w:tc>
          <w:tcPr>
            <w:tcW w:w="9350" w:type="dxa"/>
            <w:shd w:val="clear" w:color="auto" w:fill="990000"/>
          </w:tcPr>
          <w:p w14:paraId="02B9BC1A" w14:textId="3DAF06D2" w:rsidR="006648BC" w:rsidRPr="00C00735" w:rsidRDefault="00A7001A" w:rsidP="00474025">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C1"/>
                </mc:Choice>
                <mc:Fallback>
                  <w:t>📁</w:t>
                </mc:Fallback>
              </mc:AlternateContent>
            </w:r>
            <w:r>
              <w:rPr>
                <w:b/>
                <w:bCs/>
                <w:color w:val="FFFFFF" w:themeColor="background1"/>
              </w:rPr>
              <w:t xml:space="preserve"> </w:t>
            </w:r>
            <w:r w:rsidR="006648BC" w:rsidRPr="00C00735">
              <w:rPr>
                <w:b/>
                <w:bCs/>
                <w:color w:val="FFFFFF" w:themeColor="background1"/>
              </w:rPr>
              <w:t>PART 1: PROJECT METADATA</w:t>
            </w:r>
          </w:p>
        </w:tc>
      </w:tr>
    </w:tbl>
    <w:p w14:paraId="715EE26C" w14:textId="63DE9B15" w:rsidR="000D5905" w:rsidRPr="005D399B" w:rsidRDefault="000D5905" w:rsidP="000D5905">
      <w:pPr>
        <w:pStyle w:val="Heading2"/>
        <w:rPr>
          <w:sz w:val="24"/>
          <w:szCs w:val="24"/>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B"/>
          </mc:Choice>
          <mc:Fallback>
            <w:t>📋</w:t>
          </mc:Fallback>
        </mc:AlternateContent>
      </w:r>
      <w:r>
        <w:t xml:space="preserve">General </w:t>
      </w:r>
      <w:r w:rsidRPr="00AB24B1">
        <w:t>Project Information</w:t>
      </w:r>
    </w:p>
    <w:tbl>
      <w:tblPr>
        <w:tblStyle w:val="TableGrid"/>
        <w:tblW w:w="0" w:type="auto"/>
        <w:tblLook w:val="04A0" w:firstRow="1" w:lastRow="0" w:firstColumn="1" w:lastColumn="0" w:noHBand="0" w:noVBand="1"/>
      </w:tblPr>
      <w:tblGrid>
        <w:gridCol w:w="3055"/>
        <w:gridCol w:w="6295"/>
      </w:tblGrid>
      <w:tr w:rsidR="00AB24B1" w14:paraId="4E106E20" w14:textId="77777777" w:rsidTr="00CE4C2F">
        <w:tc>
          <w:tcPr>
            <w:tcW w:w="3055" w:type="dxa"/>
            <w:shd w:val="clear" w:color="auto" w:fill="F2F2F2" w:themeFill="background1" w:themeFillShade="F2"/>
          </w:tcPr>
          <w:p w14:paraId="0B024D4B" w14:textId="77777777" w:rsidR="00AB24B1" w:rsidRPr="00AB24B1" w:rsidRDefault="00AB24B1" w:rsidP="00D8486A">
            <w:pPr>
              <w:rPr>
                <w:b/>
                <w:bCs/>
                <w:sz w:val="24"/>
                <w:szCs w:val="24"/>
              </w:rPr>
            </w:pPr>
            <w:r w:rsidRPr="00AB24B1">
              <w:rPr>
                <w:b/>
                <w:bCs/>
                <w:sz w:val="24"/>
                <w:szCs w:val="24"/>
              </w:rPr>
              <w:t>Project ID (number)</w:t>
            </w:r>
          </w:p>
        </w:tc>
        <w:tc>
          <w:tcPr>
            <w:tcW w:w="6295" w:type="dxa"/>
            <w:shd w:val="clear" w:color="auto" w:fill="F2F2F2" w:themeFill="background1" w:themeFillShade="F2"/>
          </w:tcPr>
          <w:p w14:paraId="725BFD46" w14:textId="77777777" w:rsidR="00AB24B1" w:rsidRPr="00AB24B1" w:rsidRDefault="00AB24B1" w:rsidP="00D8486A">
            <w:pPr>
              <w:rPr>
                <w:b/>
                <w:bCs/>
                <w:sz w:val="24"/>
                <w:szCs w:val="24"/>
              </w:rPr>
            </w:pPr>
            <w:r w:rsidRPr="00AB24B1">
              <w:rPr>
                <w:b/>
                <w:bCs/>
                <w:sz w:val="24"/>
                <w:szCs w:val="24"/>
              </w:rPr>
              <w:t>Project Title</w:t>
            </w:r>
          </w:p>
        </w:tc>
      </w:tr>
      <w:tr w:rsidR="00AB24B1" w14:paraId="14498AEF" w14:textId="77777777" w:rsidTr="00771F91">
        <w:trPr>
          <w:trHeight w:val="422"/>
        </w:trPr>
        <w:sdt>
          <w:sdtPr>
            <w:rPr>
              <w:sz w:val="24"/>
              <w:szCs w:val="24"/>
            </w:rPr>
            <w:alias w:val="project_id"/>
            <w:tag w:val="project_id"/>
            <w:id w:val="1440336204"/>
            <w:placeholder>
              <w:docPart w:val="DefaultPlaceholder_-1854013440"/>
            </w:placeholder>
          </w:sdtPr>
          <w:sdtEndPr/>
          <w:sdtContent>
            <w:tc>
              <w:tcPr>
                <w:tcW w:w="3055" w:type="dxa"/>
              </w:tcPr>
              <w:p w14:paraId="675D99AA" w14:textId="11812E67" w:rsidR="00AB24B1" w:rsidRDefault="00E066B0" w:rsidP="00D8486A">
                <w:pPr>
                  <w:rPr>
                    <w:sz w:val="24"/>
                    <w:szCs w:val="24"/>
                  </w:rPr>
                </w:pPr>
                <w:r>
                  <w:rPr>
                    <w:sz w:val="24"/>
                    <w:szCs w:val="24"/>
                  </w:rPr>
                  <w:t>2442</w:t>
                </w:r>
              </w:p>
            </w:tc>
          </w:sdtContent>
        </w:sdt>
        <w:sdt>
          <w:sdtPr>
            <w:rPr>
              <w:sz w:val="24"/>
              <w:szCs w:val="24"/>
            </w:rPr>
            <w:alias w:val="project_title"/>
            <w:tag w:val="project_title"/>
            <w:id w:val="266667517"/>
            <w:placeholder>
              <w:docPart w:val="DefaultPlaceholder_-1854013440"/>
            </w:placeholder>
          </w:sdtPr>
          <w:sdtEndPr/>
          <w:sdtContent>
            <w:tc>
              <w:tcPr>
                <w:tcW w:w="6295" w:type="dxa"/>
              </w:tcPr>
              <w:p w14:paraId="0CDCF902" w14:textId="01B26AF1" w:rsidR="00AB24B1" w:rsidRDefault="00E066B0" w:rsidP="00D8486A">
                <w:pPr>
                  <w:rPr>
                    <w:sz w:val="24"/>
                    <w:szCs w:val="24"/>
                  </w:rPr>
                </w:pPr>
                <w:r>
                  <w:rPr>
                    <w:sz w:val="24"/>
                    <w:szCs w:val="24"/>
                  </w:rPr>
                  <w:t xml:space="preserve">Graduate Research into 1) habitat use by juvenile Chinook Salmon in the Canadian Okanagan River and Lake system and 2) predation on juvenile salmon in the Canadian Okanagan and Lake system </w:t>
                </w:r>
              </w:p>
            </w:tc>
          </w:sdtContent>
        </w:sdt>
      </w:tr>
      <w:tr w:rsidR="00AB24B1" w14:paraId="657C006B" w14:textId="77777777" w:rsidTr="00CE4C2F">
        <w:tc>
          <w:tcPr>
            <w:tcW w:w="3055" w:type="dxa"/>
            <w:shd w:val="clear" w:color="auto" w:fill="F2F2F2" w:themeFill="background1" w:themeFillShade="F2"/>
          </w:tcPr>
          <w:p w14:paraId="6463B80E" w14:textId="77777777" w:rsidR="00AB24B1" w:rsidRPr="003B73C9" w:rsidRDefault="00AB24B1" w:rsidP="00D8486A">
            <w:pPr>
              <w:rPr>
                <w:b/>
                <w:bCs/>
                <w:sz w:val="24"/>
                <w:szCs w:val="24"/>
              </w:rPr>
            </w:pPr>
            <w:r w:rsidRPr="003B73C9">
              <w:rPr>
                <w:b/>
                <w:bCs/>
                <w:sz w:val="24"/>
                <w:szCs w:val="24"/>
              </w:rPr>
              <w:t>Project Leads</w:t>
            </w:r>
          </w:p>
        </w:tc>
        <w:tc>
          <w:tcPr>
            <w:tcW w:w="6295" w:type="dxa"/>
            <w:shd w:val="clear" w:color="auto" w:fill="F2F2F2" w:themeFill="background1" w:themeFillShade="F2"/>
          </w:tcPr>
          <w:p w14:paraId="6098EAFE" w14:textId="3C441FC5" w:rsidR="00AB24B1" w:rsidRPr="003B73C9" w:rsidRDefault="003B73C9" w:rsidP="00D8486A">
            <w:pPr>
              <w:rPr>
                <w:b/>
                <w:bCs/>
                <w:sz w:val="24"/>
                <w:szCs w:val="24"/>
              </w:rPr>
            </w:pPr>
            <w:r w:rsidRPr="003B73C9">
              <w:rPr>
                <w:b/>
                <w:bCs/>
                <w:sz w:val="24"/>
                <w:szCs w:val="24"/>
              </w:rPr>
              <w:t>Collaborations</w:t>
            </w:r>
            <w:r w:rsidR="00A833E6">
              <w:rPr>
                <w:b/>
                <w:bCs/>
                <w:sz w:val="24"/>
                <w:szCs w:val="24"/>
              </w:rPr>
              <w:t xml:space="preserve"> and </w:t>
            </w:r>
            <w:r w:rsidR="00BB1043">
              <w:rPr>
                <w:b/>
                <w:bCs/>
                <w:sz w:val="24"/>
                <w:szCs w:val="24"/>
              </w:rPr>
              <w:t>External Partners</w:t>
            </w:r>
          </w:p>
        </w:tc>
      </w:tr>
      <w:tr w:rsidR="00010237" w14:paraId="17BF671E" w14:textId="77777777" w:rsidTr="00CE4C2F">
        <w:sdt>
          <w:sdtPr>
            <w:rPr>
              <w:sz w:val="24"/>
              <w:szCs w:val="24"/>
            </w:rPr>
            <w:alias w:val="project_leads"/>
            <w:tag w:val="project_leads"/>
            <w:id w:val="1883053984"/>
            <w:placeholder>
              <w:docPart w:val="DefaultPlaceholder_-1854013440"/>
            </w:placeholder>
          </w:sdtPr>
          <w:sdtEndPr/>
          <w:sdtContent>
            <w:tc>
              <w:tcPr>
                <w:tcW w:w="3055" w:type="dxa"/>
              </w:tcPr>
              <w:p w14:paraId="702CE9B7" w14:textId="62AAF5FF" w:rsidR="00E066B0" w:rsidRDefault="00E066B0" w:rsidP="00D8486A">
                <w:pPr>
                  <w:rPr>
                    <w:sz w:val="24"/>
                    <w:szCs w:val="24"/>
                  </w:rPr>
                </w:pPr>
                <w:r>
                  <w:rPr>
                    <w:sz w:val="24"/>
                    <w:szCs w:val="24"/>
                  </w:rPr>
                  <w:t>Lauren Weir (DFO)</w:t>
                </w:r>
              </w:p>
              <w:p w14:paraId="6128E328" w14:textId="68121FC6" w:rsidR="00010237" w:rsidRDefault="00E066B0" w:rsidP="00D8486A">
                <w:pPr>
                  <w:rPr>
                    <w:sz w:val="24"/>
                    <w:szCs w:val="24"/>
                  </w:rPr>
                </w:pPr>
                <w:r>
                  <w:rPr>
                    <w:sz w:val="24"/>
                    <w:szCs w:val="24"/>
                  </w:rPr>
                  <w:t>Tommy Pontbriand (DFO)</w:t>
                </w:r>
              </w:p>
            </w:tc>
          </w:sdtContent>
        </w:sdt>
        <w:sdt>
          <w:sdtPr>
            <w:rPr>
              <w:sz w:val="24"/>
              <w:szCs w:val="24"/>
            </w:rPr>
            <w:alias w:val="collaborations"/>
            <w:tag w:val="collaborations"/>
            <w:id w:val="-2019990344"/>
            <w:placeholder>
              <w:docPart w:val="DefaultPlaceholder_-1854013440"/>
            </w:placeholder>
          </w:sdtPr>
          <w:sdtEndPr>
            <w:rPr>
              <w:sz w:val="22"/>
              <w:szCs w:val="22"/>
            </w:rPr>
          </w:sdtEndPr>
          <w:sdtContent>
            <w:tc>
              <w:tcPr>
                <w:tcW w:w="6295" w:type="dxa"/>
                <w:vMerge w:val="restart"/>
              </w:tcPr>
              <w:p w14:paraId="787811D1" w14:textId="2772C6F1" w:rsidR="00E066B0" w:rsidRDefault="00E066B0" w:rsidP="00D8486A">
                <w:pPr>
                  <w:rPr>
                    <w:sz w:val="24"/>
                    <w:szCs w:val="24"/>
                  </w:rPr>
                </w:pPr>
                <w:r>
                  <w:rPr>
                    <w:sz w:val="24"/>
                    <w:szCs w:val="24"/>
                  </w:rPr>
                  <w:t>Thompson Rivers University (TRU)</w:t>
                </w:r>
              </w:p>
              <w:p w14:paraId="31DDC4E7" w14:textId="77777777" w:rsidR="00E066B0" w:rsidRDefault="00E066B0" w:rsidP="00E066B0">
                <w:pPr>
                  <w:pStyle w:val="ListParagraph"/>
                  <w:numPr>
                    <w:ilvl w:val="0"/>
                    <w:numId w:val="10"/>
                  </w:numPr>
                  <w:rPr>
                    <w:sz w:val="24"/>
                    <w:szCs w:val="24"/>
                  </w:rPr>
                </w:pPr>
                <w:r>
                  <w:rPr>
                    <w:sz w:val="24"/>
                    <w:szCs w:val="24"/>
                  </w:rPr>
                  <w:t xml:space="preserve">Dr Brian Heise </w:t>
                </w:r>
              </w:p>
              <w:p w14:paraId="0116C184" w14:textId="77777777" w:rsidR="00E066B0" w:rsidRDefault="00E066B0" w:rsidP="00E066B0">
                <w:pPr>
                  <w:pStyle w:val="ListParagraph"/>
                  <w:numPr>
                    <w:ilvl w:val="0"/>
                    <w:numId w:val="10"/>
                  </w:numPr>
                  <w:rPr>
                    <w:sz w:val="24"/>
                    <w:szCs w:val="24"/>
                  </w:rPr>
                </w:pPr>
                <w:r>
                  <w:rPr>
                    <w:sz w:val="24"/>
                    <w:szCs w:val="24"/>
                  </w:rPr>
                  <w:t>Selena Carl (MSc student)</w:t>
                </w:r>
              </w:p>
              <w:p w14:paraId="68792949" w14:textId="77777777" w:rsidR="00E066B0" w:rsidRDefault="00E066B0" w:rsidP="00E066B0">
                <w:pPr>
                  <w:pStyle w:val="ListParagraph"/>
                  <w:numPr>
                    <w:ilvl w:val="0"/>
                    <w:numId w:val="10"/>
                  </w:numPr>
                  <w:rPr>
                    <w:sz w:val="24"/>
                    <w:szCs w:val="24"/>
                  </w:rPr>
                </w:pPr>
                <w:r>
                  <w:rPr>
                    <w:sz w:val="24"/>
                    <w:szCs w:val="24"/>
                  </w:rPr>
                  <w:t>Torrie Bell (MSc student)</w:t>
                </w:r>
              </w:p>
              <w:p w14:paraId="2A8B5C2C" w14:textId="77777777" w:rsidR="00E066B0" w:rsidRDefault="00E066B0" w:rsidP="00E066B0">
                <w:pPr>
                  <w:rPr>
                    <w:sz w:val="24"/>
                    <w:szCs w:val="24"/>
                  </w:rPr>
                </w:pPr>
                <w:r>
                  <w:rPr>
                    <w:sz w:val="24"/>
                    <w:szCs w:val="24"/>
                  </w:rPr>
                  <w:t>Okanagan Nation Alliance (ONA)</w:t>
                </w:r>
              </w:p>
              <w:p w14:paraId="789F7103" w14:textId="1A592712" w:rsidR="00010237" w:rsidRPr="00E066B0" w:rsidRDefault="00E066B0" w:rsidP="00E066B0">
                <w:pPr>
                  <w:pStyle w:val="ListParagraph"/>
                  <w:numPr>
                    <w:ilvl w:val="0"/>
                    <w:numId w:val="10"/>
                  </w:numPr>
                  <w:rPr>
                    <w:sz w:val="24"/>
                    <w:szCs w:val="24"/>
                  </w:rPr>
                </w:pPr>
                <w:r>
                  <w:rPr>
                    <w:sz w:val="24"/>
                    <w:szCs w:val="24"/>
                  </w:rPr>
                  <w:t>Elinor McGrath</w:t>
                </w:r>
              </w:p>
            </w:tc>
          </w:sdtContent>
        </w:sdt>
      </w:tr>
      <w:tr w:rsidR="00010237" w14:paraId="170828DD" w14:textId="77777777" w:rsidTr="009D4B15">
        <w:tc>
          <w:tcPr>
            <w:tcW w:w="3055" w:type="dxa"/>
            <w:shd w:val="clear" w:color="auto" w:fill="F2F2F2" w:themeFill="background1" w:themeFillShade="F2"/>
          </w:tcPr>
          <w:p w14:paraId="62005496" w14:textId="06A6474B" w:rsidR="00010237" w:rsidRPr="009D4B15" w:rsidRDefault="00010237" w:rsidP="00D8486A">
            <w:pPr>
              <w:rPr>
                <w:b/>
                <w:bCs/>
                <w:sz w:val="24"/>
                <w:szCs w:val="24"/>
              </w:rPr>
            </w:pPr>
            <w:r w:rsidRPr="009D4B15">
              <w:rPr>
                <w:b/>
                <w:bCs/>
                <w:sz w:val="24"/>
                <w:szCs w:val="24"/>
              </w:rPr>
              <w:t>Location (if applicable)</w:t>
            </w:r>
          </w:p>
        </w:tc>
        <w:tc>
          <w:tcPr>
            <w:tcW w:w="6295" w:type="dxa"/>
            <w:vMerge/>
            <w:shd w:val="clear" w:color="auto" w:fill="F2F2F2" w:themeFill="background1" w:themeFillShade="F2"/>
          </w:tcPr>
          <w:p w14:paraId="41B9FC12" w14:textId="77777777" w:rsidR="00010237" w:rsidRDefault="00010237" w:rsidP="00D8486A">
            <w:pPr>
              <w:rPr>
                <w:sz w:val="24"/>
                <w:szCs w:val="24"/>
              </w:rPr>
            </w:pPr>
          </w:p>
        </w:tc>
      </w:tr>
      <w:tr w:rsidR="00010237" w14:paraId="0C91423A" w14:textId="77777777" w:rsidTr="00CE4C2F">
        <w:sdt>
          <w:sdtPr>
            <w:rPr>
              <w:sz w:val="24"/>
              <w:szCs w:val="24"/>
            </w:rPr>
            <w:alias w:val="location"/>
            <w:tag w:val="location"/>
            <w:id w:val="215243209"/>
            <w:placeholder>
              <w:docPart w:val="DefaultPlaceholder_-1854013440"/>
            </w:placeholder>
          </w:sdtPr>
          <w:sdtEndPr/>
          <w:sdtContent>
            <w:tc>
              <w:tcPr>
                <w:tcW w:w="3055" w:type="dxa"/>
              </w:tcPr>
              <w:p w14:paraId="15E96A1B" w14:textId="6919B67B" w:rsidR="00010237" w:rsidRDefault="00E066B0" w:rsidP="00D8486A">
                <w:pPr>
                  <w:rPr>
                    <w:sz w:val="24"/>
                    <w:szCs w:val="24"/>
                  </w:rPr>
                </w:pPr>
                <w:r>
                  <w:rPr>
                    <w:sz w:val="24"/>
                    <w:szCs w:val="24"/>
                  </w:rPr>
                  <w:t>Okanagan River and Lake system</w:t>
                </w:r>
              </w:p>
            </w:tc>
          </w:sdtContent>
        </w:sdt>
        <w:tc>
          <w:tcPr>
            <w:tcW w:w="6295" w:type="dxa"/>
            <w:vMerge/>
          </w:tcPr>
          <w:p w14:paraId="36985212" w14:textId="77777777" w:rsidR="00010237" w:rsidRDefault="00010237" w:rsidP="00D8486A">
            <w:pPr>
              <w:rPr>
                <w:sz w:val="24"/>
                <w:szCs w:val="24"/>
              </w:rPr>
            </w:pPr>
          </w:p>
        </w:tc>
      </w:tr>
    </w:tbl>
    <w:p w14:paraId="4234F053" w14:textId="0318CF00" w:rsidR="000D5905" w:rsidRDefault="00265144" w:rsidP="00FC34B0">
      <w:pPr>
        <w:pStyle w:val="Heading2"/>
      </w:pPr>
      <w:r>
        <w:rPr>
          <mc:AlternateContent>
            <mc:Choice Requires="w16se"/>
            <mc:Fallback>
              <w:rFonts w:ascii="Segoe UI Emoji" w:eastAsia="Segoe UI Emoji" w:hAnsi="Segoe UI Emoji" w:cs="Segoe UI Emoji"/>
            </mc:Fallback>
          </mc:AlternateContent>
        </w:rPr>
        <w:lastRenderedPageBreak/>
        <mc:AlternateContent>
          <mc:Choice Requires="w16se">
            <w16se:symEx w16se:font="Segoe UI Emoji" w16se:char="1F41F"/>
          </mc:Choice>
          <mc:Fallback>
            <w:t>🐟</w:t>
          </mc:Fallback>
        </mc:AlternateContent>
      </w:r>
      <w:r w:rsidR="00045DF8">
        <w:t xml:space="preserve">Geographic and </w:t>
      </w:r>
      <w:r w:rsidR="001E2C8C">
        <w:t>S</w:t>
      </w:r>
      <w:r w:rsidR="001F60A4">
        <w:t>tock</w:t>
      </w:r>
      <w:r w:rsidR="0073561F">
        <w:t xml:space="preserve"> </w:t>
      </w:r>
      <w:r w:rsidR="00FC34B0">
        <w:t>Information</w:t>
      </w:r>
    </w:p>
    <w:tbl>
      <w:tblPr>
        <w:tblStyle w:val="TableGrid"/>
        <w:tblW w:w="0" w:type="auto"/>
        <w:tblLook w:val="04A0" w:firstRow="1" w:lastRow="0" w:firstColumn="1" w:lastColumn="0" w:noHBand="0" w:noVBand="1"/>
      </w:tblPr>
      <w:tblGrid>
        <w:gridCol w:w="4135"/>
        <w:gridCol w:w="4135"/>
      </w:tblGrid>
      <w:tr w:rsidR="00D75049" w14:paraId="06B15894" w14:textId="6604ACC0">
        <w:tc>
          <w:tcPr>
            <w:tcW w:w="4135" w:type="dxa"/>
            <w:shd w:val="clear" w:color="auto" w:fill="F2F2F2" w:themeFill="background1" w:themeFillShade="F2"/>
          </w:tcPr>
          <w:p w14:paraId="05902A3F" w14:textId="79737B34" w:rsidR="00D75049" w:rsidRPr="00CE4C2F" w:rsidRDefault="00D75049" w:rsidP="00FC34B0">
            <w:pPr>
              <w:rPr>
                <w:b/>
                <w:bCs/>
              </w:rPr>
            </w:pPr>
            <w:r w:rsidRPr="00CE4C2F">
              <w:rPr>
                <w:b/>
                <w:bCs/>
              </w:rPr>
              <w:t>Salmon species (if applicable)</w:t>
            </w:r>
          </w:p>
        </w:tc>
        <w:tc>
          <w:tcPr>
            <w:tcW w:w="4135" w:type="dxa"/>
            <w:shd w:val="clear" w:color="auto" w:fill="F2F2F2" w:themeFill="background1" w:themeFillShade="F2"/>
          </w:tcPr>
          <w:p w14:paraId="5C64380F" w14:textId="0B493B48" w:rsidR="00D75049" w:rsidRPr="00CE4C2F" w:rsidRDefault="00D75049" w:rsidP="00FC34B0">
            <w:pPr>
              <w:rPr>
                <w:b/>
                <w:bCs/>
              </w:rPr>
            </w:pPr>
            <w:r>
              <w:rPr>
                <w:b/>
                <w:bCs/>
              </w:rPr>
              <w:t>Waterbodies</w:t>
            </w:r>
            <w:r w:rsidR="009E6680">
              <w:rPr>
                <w:b/>
                <w:bCs/>
              </w:rPr>
              <w:t xml:space="preserve"> (if applicable)</w:t>
            </w:r>
          </w:p>
        </w:tc>
      </w:tr>
      <w:tr w:rsidR="00D75049" w14:paraId="7D777902" w14:textId="106BCA9B">
        <w:sdt>
          <w:sdtPr>
            <w:alias w:val="species"/>
            <w:tag w:val="species"/>
            <w:id w:val="-217204406"/>
            <w:placeholder>
              <w:docPart w:val="AD216CA96C7F4DD19A3758B348A992B6"/>
            </w:placeholder>
          </w:sdtPr>
          <w:sdtEndPr/>
          <w:sdtContent>
            <w:tc>
              <w:tcPr>
                <w:tcW w:w="4135" w:type="dxa"/>
              </w:tcPr>
              <w:p w14:paraId="5C9FE740" w14:textId="27C6B005" w:rsidR="00D75049" w:rsidRDefault="00EC6A97" w:rsidP="00FC34B0">
                <w:r>
                  <w:t>Chinook</w:t>
                </w:r>
              </w:p>
            </w:tc>
          </w:sdtContent>
        </w:sdt>
        <w:sdt>
          <w:sdtPr>
            <w:alias w:val="waterbodies"/>
            <w:tag w:val="waterbodies"/>
            <w:id w:val="212706360"/>
            <w:placeholder>
              <w:docPart w:val="DefaultPlaceholder_-1854013440"/>
            </w:placeholder>
          </w:sdtPr>
          <w:sdtEndPr/>
          <w:sdtContent>
            <w:tc>
              <w:tcPr>
                <w:tcW w:w="4135" w:type="dxa"/>
              </w:tcPr>
              <w:p w14:paraId="12484633" w14:textId="3A504BC9" w:rsidR="00D75049" w:rsidRDefault="00EC6A97" w:rsidP="00FC34B0">
                <w:r>
                  <w:t>Okanagan River and Lake system</w:t>
                </w:r>
              </w:p>
            </w:tc>
          </w:sdtContent>
        </w:sdt>
      </w:tr>
      <w:tr w:rsidR="00D75049" w14:paraId="65DD7FBA" w14:textId="76DFB501">
        <w:tc>
          <w:tcPr>
            <w:tcW w:w="4135" w:type="dxa"/>
            <w:shd w:val="clear" w:color="auto" w:fill="F2F2F2" w:themeFill="background1" w:themeFillShade="F2"/>
          </w:tcPr>
          <w:p w14:paraId="6B6A3E1B" w14:textId="45D46FAA" w:rsidR="00D75049" w:rsidRPr="009D4B15" w:rsidRDefault="00D75049" w:rsidP="00FC34B0">
            <w:pPr>
              <w:rPr>
                <w:b/>
                <w:bCs/>
              </w:rPr>
            </w:pPr>
            <w:r w:rsidRPr="009D4B15">
              <w:rPr>
                <w:b/>
                <w:bCs/>
              </w:rPr>
              <w:t>Life history phase</w:t>
            </w:r>
            <w:r>
              <w:rPr>
                <w:b/>
                <w:bCs/>
              </w:rPr>
              <w:t>s</w:t>
            </w:r>
            <w:r w:rsidRPr="009D4B15">
              <w:rPr>
                <w:b/>
                <w:bCs/>
              </w:rPr>
              <w:t xml:space="preserve"> (if applicable)</w:t>
            </w:r>
          </w:p>
        </w:tc>
        <w:tc>
          <w:tcPr>
            <w:tcW w:w="4135" w:type="dxa"/>
            <w:shd w:val="clear" w:color="auto" w:fill="F2F2F2" w:themeFill="background1" w:themeFillShade="F2"/>
          </w:tcPr>
          <w:p w14:paraId="7F2FCFCF" w14:textId="4AE556D7" w:rsidR="00D75049" w:rsidRPr="009D4B15" w:rsidRDefault="00D75049" w:rsidP="00FC34B0">
            <w:pPr>
              <w:rPr>
                <w:b/>
                <w:bCs/>
              </w:rPr>
            </w:pPr>
            <w:r>
              <w:rPr>
                <w:b/>
                <w:bCs/>
              </w:rPr>
              <w:t>Region</w:t>
            </w:r>
          </w:p>
        </w:tc>
      </w:tr>
      <w:tr w:rsidR="00D75049" w14:paraId="49BB5AC7" w14:textId="2E996CCF">
        <w:sdt>
          <w:sdtPr>
            <w:alias w:val="life_history"/>
            <w:tag w:val="life_history"/>
            <w:id w:val="1812991491"/>
            <w:placeholder>
              <w:docPart w:val="AD216CA96C7F4DD19A3758B348A992B6"/>
            </w:placeholder>
          </w:sdtPr>
          <w:sdtEndPr/>
          <w:sdtContent>
            <w:tc>
              <w:tcPr>
                <w:tcW w:w="4135" w:type="dxa"/>
              </w:tcPr>
              <w:p w14:paraId="7D79EE64" w14:textId="435B15FE" w:rsidR="00D75049" w:rsidRDefault="00030CE8" w:rsidP="00FC34B0">
                <w:r>
                  <w:t>Ocean-type (</w:t>
                </w:r>
                <w:r w:rsidR="00EC6A97">
                  <w:t>sub-yearling)</w:t>
                </w:r>
                <w:r>
                  <w:t xml:space="preserve"> summer population</w:t>
                </w:r>
              </w:p>
            </w:tc>
          </w:sdtContent>
        </w:sdt>
        <w:sdt>
          <w:sdtPr>
            <w:alias w:val="region"/>
            <w:tag w:val="region"/>
            <w:id w:val="-89314248"/>
            <w:placeholder>
              <w:docPart w:val="DefaultPlaceholder_-1854013440"/>
            </w:placeholder>
          </w:sdtPr>
          <w:sdtEndPr/>
          <w:sdtContent>
            <w:tc>
              <w:tcPr>
                <w:tcW w:w="4135" w:type="dxa"/>
              </w:tcPr>
              <w:p w14:paraId="4EF00D67" w14:textId="06F6254C" w:rsidR="00D75049" w:rsidRDefault="009056AC" w:rsidP="00FC34B0">
                <w:r>
                  <w:t>Okanagan</w:t>
                </w:r>
              </w:p>
            </w:tc>
          </w:sdtContent>
        </w:sdt>
      </w:tr>
      <w:tr w:rsidR="00A73A04" w14:paraId="6B2DF17E" w14:textId="77777777" w:rsidTr="003E6C33">
        <w:tc>
          <w:tcPr>
            <w:tcW w:w="4135" w:type="dxa"/>
            <w:shd w:val="clear" w:color="auto" w:fill="F2F2F2" w:themeFill="background1" w:themeFillShade="F2"/>
          </w:tcPr>
          <w:p w14:paraId="7170D34F" w14:textId="49977334" w:rsidR="00A73A04" w:rsidRPr="003E6C33" w:rsidRDefault="003E6C33" w:rsidP="00FC34B0">
            <w:pPr>
              <w:rPr>
                <w:b/>
                <w:bCs/>
              </w:rPr>
            </w:pPr>
            <w:r>
              <w:rPr>
                <w:b/>
                <w:bCs/>
              </w:rPr>
              <w:t>Stock</w:t>
            </w:r>
            <w:r w:rsidR="00FE0FB2">
              <w:rPr>
                <w:b/>
                <w:bCs/>
              </w:rPr>
              <w:t xml:space="preserve"> </w:t>
            </w:r>
            <w:r w:rsidR="00FE0FB2" w:rsidRPr="00CE4C2F">
              <w:rPr>
                <w:b/>
                <w:bCs/>
              </w:rPr>
              <w:t>(if applicable)</w:t>
            </w:r>
          </w:p>
        </w:tc>
        <w:tc>
          <w:tcPr>
            <w:tcW w:w="4135" w:type="dxa"/>
            <w:shd w:val="clear" w:color="auto" w:fill="F2F2F2" w:themeFill="background1" w:themeFillShade="F2"/>
          </w:tcPr>
          <w:p w14:paraId="10676F85" w14:textId="656686E6" w:rsidR="00A73A04" w:rsidRPr="003E6C33" w:rsidRDefault="003E6C33" w:rsidP="00FC34B0">
            <w:pPr>
              <w:rPr>
                <w:b/>
                <w:bCs/>
              </w:rPr>
            </w:pPr>
            <w:r>
              <w:rPr>
                <w:b/>
                <w:bCs/>
              </w:rPr>
              <w:t>Population</w:t>
            </w:r>
            <w:r w:rsidR="00FE0FB2">
              <w:rPr>
                <w:b/>
                <w:bCs/>
              </w:rPr>
              <w:t xml:space="preserve"> </w:t>
            </w:r>
            <w:r w:rsidR="00FE0FB2" w:rsidRPr="00CE4C2F">
              <w:rPr>
                <w:b/>
                <w:bCs/>
              </w:rPr>
              <w:t>(if applicable)</w:t>
            </w:r>
          </w:p>
        </w:tc>
      </w:tr>
      <w:tr w:rsidR="00A73A04" w14:paraId="58ABC976" w14:textId="77777777" w:rsidTr="00780B4E">
        <w:sdt>
          <w:sdtPr>
            <w:alias w:val="stock"/>
            <w:tag w:val="stock"/>
            <w:id w:val="1221093274"/>
            <w:placeholder>
              <w:docPart w:val="DefaultPlaceholder_-1854013440"/>
            </w:placeholder>
          </w:sdtPr>
          <w:sdtEndPr/>
          <w:sdtContent>
            <w:tc>
              <w:tcPr>
                <w:tcW w:w="4135" w:type="dxa"/>
              </w:tcPr>
              <w:p w14:paraId="0B8A9263" w14:textId="749C8CC7" w:rsidR="00A73A04" w:rsidRDefault="00EC6A97" w:rsidP="00FC34B0">
                <w:r>
                  <w:t>Canadian Okanagan</w:t>
                </w:r>
              </w:p>
            </w:tc>
          </w:sdtContent>
        </w:sdt>
        <w:sdt>
          <w:sdtPr>
            <w:alias w:val="population"/>
            <w:tag w:val="population"/>
            <w:id w:val="1093583985"/>
            <w:placeholder>
              <w:docPart w:val="DefaultPlaceholder_-1854013440"/>
            </w:placeholder>
          </w:sdtPr>
          <w:sdtEndPr/>
          <w:sdtContent>
            <w:tc>
              <w:tcPr>
                <w:tcW w:w="4135" w:type="dxa"/>
                <w:tcBorders>
                  <w:bottom w:val="single" w:sz="4" w:space="0" w:color="auto"/>
                </w:tcBorders>
              </w:tcPr>
              <w:p w14:paraId="5E1EA4F9" w14:textId="61B63205" w:rsidR="00A73A04" w:rsidRDefault="009056AC" w:rsidP="00FC34B0">
                <w:r>
                  <w:t>Canadian Okanagan</w:t>
                </w:r>
              </w:p>
            </w:tc>
          </w:sdtContent>
        </w:sdt>
      </w:tr>
      <w:tr w:rsidR="003E6C33" w14:paraId="6EEFB68D" w14:textId="77777777" w:rsidTr="00780B4E">
        <w:tc>
          <w:tcPr>
            <w:tcW w:w="4135" w:type="dxa"/>
            <w:tcBorders>
              <w:right w:val="single" w:sz="4" w:space="0" w:color="auto"/>
            </w:tcBorders>
            <w:shd w:val="clear" w:color="auto" w:fill="F2F2F2" w:themeFill="background1" w:themeFillShade="F2"/>
          </w:tcPr>
          <w:p w14:paraId="666EEB56" w14:textId="160B41C0" w:rsidR="003E6C33" w:rsidRPr="003E6C33" w:rsidRDefault="001B3927" w:rsidP="00FC34B0">
            <w:pPr>
              <w:rPr>
                <w:b/>
                <w:bCs/>
              </w:rPr>
            </w:pPr>
            <w:r>
              <w:rPr>
                <w:b/>
                <w:bCs/>
              </w:rPr>
              <w:t xml:space="preserve">Conservation Unit </w:t>
            </w:r>
            <w:r w:rsidR="00382B33" w:rsidRPr="00CE4C2F">
              <w:rPr>
                <w:b/>
                <w:bCs/>
              </w:rPr>
              <w:t>(if applicable)</w:t>
            </w:r>
          </w:p>
        </w:tc>
        <w:tc>
          <w:tcPr>
            <w:tcW w:w="4135" w:type="dxa"/>
            <w:tcBorders>
              <w:top w:val="single" w:sz="4" w:space="0" w:color="auto"/>
              <w:left w:val="single" w:sz="4" w:space="0" w:color="auto"/>
              <w:bottom w:val="nil"/>
              <w:right w:val="nil"/>
            </w:tcBorders>
          </w:tcPr>
          <w:p w14:paraId="48473602" w14:textId="77777777" w:rsidR="003E6C33" w:rsidRPr="003E6C33" w:rsidRDefault="003E6C33" w:rsidP="00FC34B0">
            <w:pPr>
              <w:rPr>
                <w:b/>
                <w:bCs/>
              </w:rPr>
            </w:pPr>
          </w:p>
        </w:tc>
      </w:tr>
      <w:tr w:rsidR="003E6C33" w14:paraId="201D45D6" w14:textId="77777777" w:rsidTr="00780B4E">
        <w:sdt>
          <w:sdtPr>
            <w:alias w:val="cu"/>
            <w:tag w:val="cu"/>
            <w:id w:val="-1202329064"/>
            <w:placeholder>
              <w:docPart w:val="DefaultPlaceholder_-1854013440"/>
            </w:placeholder>
          </w:sdtPr>
          <w:sdtEndPr/>
          <w:sdtContent>
            <w:tc>
              <w:tcPr>
                <w:tcW w:w="4135" w:type="dxa"/>
                <w:tcBorders>
                  <w:right w:val="single" w:sz="4" w:space="0" w:color="auto"/>
                </w:tcBorders>
              </w:tcPr>
              <w:p w14:paraId="3934A476" w14:textId="41CDA298" w:rsidR="003E6C33" w:rsidRDefault="00EC6A97" w:rsidP="00FC34B0">
                <w:r>
                  <w:t>CK-01</w:t>
                </w:r>
              </w:p>
            </w:tc>
          </w:sdtContent>
        </w:sdt>
        <w:tc>
          <w:tcPr>
            <w:tcW w:w="4135" w:type="dxa"/>
            <w:tcBorders>
              <w:top w:val="nil"/>
              <w:left w:val="single" w:sz="4" w:space="0" w:color="auto"/>
              <w:bottom w:val="nil"/>
              <w:right w:val="nil"/>
            </w:tcBorders>
          </w:tcPr>
          <w:p w14:paraId="339617D6" w14:textId="77777777" w:rsidR="003E6C33" w:rsidRDefault="003E6C33" w:rsidP="00FC34B0"/>
        </w:tc>
      </w:tr>
    </w:tbl>
    <w:p w14:paraId="129C6ACE" w14:textId="77777777" w:rsidR="00156BBA" w:rsidRDefault="00156BBA" w:rsidP="00D75049"/>
    <w:tbl>
      <w:tblPr>
        <w:tblStyle w:val="TableGrid"/>
        <w:tblW w:w="0" w:type="auto"/>
        <w:tblLook w:val="04A0" w:firstRow="1" w:lastRow="0" w:firstColumn="1" w:lastColumn="0" w:noHBand="0" w:noVBand="1"/>
      </w:tblPr>
      <w:tblGrid>
        <w:gridCol w:w="9350"/>
      </w:tblGrid>
      <w:tr w:rsidR="000A344C" w14:paraId="291AF416" w14:textId="77777777" w:rsidTr="000A344C">
        <w:tc>
          <w:tcPr>
            <w:tcW w:w="9350" w:type="dxa"/>
            <w:shd w:val="clear" w:color="auto" w:fill="990000"/>
          </w:tcPr>
          <w:p w14:paraId="081BAF26" w14:textId="4A74C598" w:rsidR="000A344C" w:rsidRPr="000A344C" w:rsidRDefault="00026C9B" w:rsidP="000A344C">
            <w:pPr>
              <w:pStyle w:val="Heading1"/>
              <w:spacing w:before="120" w:after="120"/>
              <w:rPr>
                <w:b/>
                <w:bCs/>
                <w:color w:val="FFFFFF" w:themeColor="background1"/>
              </w:rPr>
            </w:pPr>
            <w:r w:rsidRPr="00026C9B">
              <w:rPr>
                <w:rFonts w:ascii="Segoe UI Emoji" w:hAnsi="Segoe UI Emoji" w:cs="Segoe UI Emoji"/>
                <w:b/>
                <w:bCs/>
                <w:color w:val="FFFFFF" w:themeColor="background1"/>
              </w:rPr>
              <w:t>🧰</w:t>
            </w:r>
            <w:r w:rsidR="00A90919">
              <w:rPr>
                <w:b/>
                <w:bCs/>
                <w:color w:val="FFFFFF" w:themeColor="background1"/>
              </w:rPr>
              <w:t xml:space="preserve"> </w:t>
            </w:r>
            <w:r w:rsidR="000A344C" w:rsidRPr="000A344C">
              <w:rPr>
                <w:b/>
                <w:bCs/>
                <w:color w:val="FFFFFF" w:themeColor="background1"/>
              </w:rPr>
              <w:t>PART 2: PROJECT METRICS</w:t>
            </w:r>
          </w:p>
        </w:tc>
      </w:tr>
    </w:tbl>
    <w:p w14:paraId="398BAD37" w14:textId="4144A2E4" w:rsidR="003D4BED" w:rsidRDefault="0042051C"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sidR="003D4BED">
        <w:t>Project Outputs</w:t>
      </w:r>
    </w:p>
    <w:p w14:paraId="14701CD6" w14:textId="48E62B0E" w:rsidR="00A13FD6" w:rsidRPr="00A13FD6" w:rsidRDefault="00E96B50" w:rsidP="00FF776D">
      <w:r>
        <w:t xml:space="preserve">Include any </w:t>
      </w:r>
      <w:r w:rsidR="008F104A">
        <w:t>anticipated outputs</w:t>
      </w:r>
      <w:r w:rsidR="00F938D1">
        <w:t xml:space="preserve"> </w:t>
      </w:r>
      <w:r w:rsidR="00633CE7">
        <w:t>denoted as</w:t>
      </w:r>
      <w:r w:rsidR="00F938D1">
        <w:t xml:space="preserve"> (</w:t>
      </w:r>
      <w:r w:rsidR="004D7BB0">
        <w:t>in progres</w:t>
      </w:r>
      <w:r w:rsidR="00F938D1">
        <w:t>s)</w:t>
      </w:r>
      <w:r w:rsidR="4C70EDE5">
        <w:t>.  Please include links to any outputs available online so they can be reference</w:t>
      </w:r>
      <w:r w:rsidR="00382B33">
        <w:t>d</w:t>
      </w:r>
      <w:r w:rsidR="4C70EDE5">
        <w:t xml:space="preserve"> in the report.</w:t>
      </w:r>
    </w:p>
    <w:tbl>
      <w:tblPr>
        <w:tblStyle w:val="TableGrid"/>
        <w:tblW w:w="5000" w:type="pct"/>
        <w:tblLook w:val="04A0" w:firstRow="1" w:lastRow="0" w:firstColumn="1" w:lastColumn="0" w:noHBand="0" w:noVBand="1"/>
      </w:tblPr>
      <w:tblGrid>
        <w:gridCol w:w="9350"/>
      </w:tblGrid>
      <w:tr w:rsidR="00D6085B" w14:paraId="2FE61985" w14:textId="77777777" w:rsidTr="00F25F10">
        <w:tc>
          <w:tcPr>
            <w:tcW w:w="5000" w:type="pct"/>
            <w:shd w:val="clear" w:color="auto" w:fill="F2F2F2" w:themeFill="background1" w:themeFillShade="F2"/>
          </w:tcPr>
          <w:p w14:paraId="6F013AE6" w14:textId="1B932349" w:rsidR="00D6085B" w:rsidRPr="0097163B" w:rsidRDefault="0097163B" w:rsidP="00B06488">
            <w:pPr>
              <w:rPr>
                <w:b/>
                <w:bCs/>
              </w:rPr>
            </w:pPr>
            <w:r w:rsidRPr="0097163B">
              <w:rPr>
                <w:b/>
                <w:bCs/>
              </w:rPr>
              <w:t>List scientific publications</w:t>
            </w:r>
            <w:r w:rsidR="009D7C6E">
              <w:rPr>
                <w:b/>
                <w:bCs/>
              </w:rPr>
              <w:t xml:space="preserve"> </w:t>
            </w:r>
            <w:r w:rsidR="00E236FF">
              <w:rPr>
                <w:b/>
                <w:bCs/>
              </w:rPr>
              <w:t>and technical reports</w:t>
            </w:r>
            <w:r w:rsidR="00457FB7">
              <w:rPr>
                <w:b/>
                <w:bCs/>
              </w:rPr>
              <w:t xml:space="preserve"> (with links)</w:t>
            </w:r>
          </w:p>
        </w:tc>
      </w:tr>
      <w:tr w:rsidR="00D6085B" w14:paraId="0C6388CA" w14:textId="77777777" w:rsidTr="00F25F10">
        <w:trPr>
          <w:trHeight w:val="719"/>
        </w:trPr>
        <w:sdt>
          <w:sdtPr>
            <w:rPr>
              <w:sz w:val="24"/>
              <w:szCs w:val="24"/>
            </w:rPr>
            <w:alias w:val="publications"/>
            <w:tag w:val="publications"/>
            <w:id w:val="-221215134"/>
            <w:placeholder>
              <w:docPart w:val="87EB2CBC50DF4173B530C228C9C0297D"/>
            </w:placeholder>
          </w:sdtPr>
          <w:sdtEndPr/>
          <w:sdtContent>
            <w:tc>
              <w:tcPr>
                <w:tcW w:w="5000" w:type="pct"/>
              </w:tcPr>
              <w:p w14:paraId="161A1FCB" w14:textId="729E1A3D" w:rsidR="000D4905" w:rsidRPr="0021236A" w:rsidRDefault="000D4905" w:rsidP="00B06488">
                <w:pPr>
                  <w:rPr>
                    <w:sz w:val="24"/>
                    <w:szCs w:val="24"/>
                    <w:lang w:val="en-CA"/>
                  </w:rPr>
                </w:pPr>
                <w:r w:rsidRPr="00484C5F">
                  <w:rPr>
                    <w:sz w:val="24"/>
                    <w:szCs w:val="24"/>
                  </w:rPr>
                  <w:t xml:space="preserve">Selena Carl, MSc Thesis, Thompson Rivers University – </w:t>
                </w:r>
                <w:r w:rsidR="0021236A" w:rsidRPr="0021236A">
                  <w:rPr>
                    <w:sz w:val="24"/>
                    <w:szCs w:val="24"/>
                    <w:lang w:val="en-CA"/>
                  </w:rPr>
                  <w:t>Just Keep Swimming- Tracking Endangered Juvenile Okanagan Chinook Salmon (</w:t>
                </w:r>
                <w:r w:rsidR="0021236A" w:rsidRPr="0021236A">
                  <w:rPr>
                    <w:i/>
                    <w:iCs/>
                    <w:sz w:val="24"/>
                    <w:szCs w:val="24"/>
                  </w:rPr>
                  <w:t>Oncorhynchus tshawytscha)</w:t>
                </w:r>
                <w:r w:rsidR="0021236A" w:rsidRPr="0021236A">
                  <w:rPr>
                    <w:sz w:val="24"/>
                    <w:szCs w:val="24"/>
                    <w:lang w:val="en-CA"/>
                  </w:rPr>
                  <w:t xml:space="preserve"> Throughout the Okanagan River System</w:t>
                </w:r>
                <w:r w:rsidR="0021236A">
                  <w:rPr>
                    <w:sz w:val="24"/>
                    <w:szCs w:val="24"/>
                    <w:lang w:val="en-CA"/>
                  </w:rPr>
                  <w:t xml:space="preserve"> </w:t>
                </w:r>
                <w:r w:rsidRPr="00484C5F">
                  <w:rPr>
                    <w:sz w:val="24"/>
                    <w:szCs w:val="24"/>
                  </w:rPr>
                  <w:t>(in progress)</w:t>
                </w:r>
              </w:p>
              <w:p w14:paraId="7FA6A949" w14:textId="77777777" w:rsidR="00484C5F" w:rsidRDefault="00484C5F" w:rsidP="005A2BEE">
                <w:pPr>
                  <w:rPr>
                    <w:sz w:val="24"/>
                    <w:szCs w:val="24"/>
                  </w:rPr>
                </w:pPr>
              </w:p>
              <w:p w14:paraId="296DD6DD" w14:textId="5E123C9A" w:rsidR="00D6085B" w:rsidRDefault="000D4905" w:rsidP="005A2BEE">
                <w:r w:rsidRPr="00484C5F">
                  <w:rPr>
                    <w:sz w:val="24"/>
                    <w:szCs w:val="24"/>
                  </w:rPr>
                  <w:t xml:space="preserve">Torrie Bell, MSc Thesis, Thomson Rivers University – </w:t>
                </w:r>
                <w:r w:rsidR="005A2BEE" w:rsidRPr="00484C5F">
                  <w:rPr>
                    <w:sz w:val="24"/>
                    <w:szCs w:val="24"/>
                  </w:rPr>
                  <w:t xml:space="preserve">Investigating Predation on Juvenile </w:t>
                </w:r>
                <w:proofErr w:type="spellStart"/>
                <w:r w:rsidR="005A2BEE" w:rsidRPr="00484C5F">
                  <w:rPr>
                    <w:i/>
                    <w:iCs/>
                    <w:sz w:val="24"/>
                    <w:szCs w:val="24"/>
                  </w:rPr>
                  <w:t>Sk’lwist</w:t>
                </w:r>
                <w:proofErr w:type="spellEnd"/>
                <w:r w:rsidR="005A2BEE" w:rsidRPr="00484C5F">
                  <w:rPr>
                    <w:i/>
                    <w:iCs/>
                    <w:sz w:val="24"/>
                    <w:szCs w:val="24"/>
                  </w:rPr>
                  <w:t xml:space="preserve"> </w:t>
                </w:r>
                <w:r w:rsidR="005A2BEE" w:rsidRPr="00484C5F">
                  <w:rPr>
                    <w:sz w:val="24"/>
                    <w:szCs w:val="24"/>
                  </w:rPr>
                  <w:t xml:space="preserve">(Chinook Salmon </w:t>
                </w:r>
                <w:r w:rsidR="005A2BEE" w:rsidRPr="00484C5F">
                  <w:rPr>
                    <w:i/>
                    <w:iCs/>
                    <w:sz w:val="24"/>
                    <w:szCs w:val="24"/>
                  </w:rPr>
                  <w:t>Oncorhynchus tshawytscha</w:t>
                </w:r>
                <w:r w:rsidR="005A2BEE" w:rsidRPr="00484C5F">
                  <w:rPr>
                    <w:sz w:val="24"/>
                    <w:szCs w:val="24"/>
                  </w:rPr>
                  <w:t>) in the Okanagan Basin: Diet Composition and Habitat-Specific Impacts of Smallmouth Bass (</w:t>
                </w:r>
                <w:r w:rsidR="005A2BEE" w:rsidRPr="00484C5F">
                  <w:rPr>
                    <w:i/>
                    <w:iCs/>
                    <w:sz w:val="24"/>
                    <w:szCs w:val="24"/>
                  </w:rPr>
                  <w:t xml:space="preserve">Micropterus </w:t>
                </w:r>
                <w:proofErr w:type="spellStart"/>
                <w:r w:rsidR="005A2BEE" w:rsidRPr="00484C5F">
                  <w:rPr>
                    <w:i/>
                    <w:iCs/>
                    <w:sz w:val="24"/>
                    <w:szCs w:val="24"/>
                  </w:rPr>
                  <w:t>dolomieu</w:t>
                </w:r>
                <w:proofErr w:type="spellEnd"/>
                <w:r w:rsidR="005A2BEE" w:rsidRPr="00484C5F">
                  <w:rPr>
                    <w:sz w:val="24"/>
                    <w:szCs w:val="24"/>
                  </w:rPr>
                  <w:t xml:space="preserve">) </w:t>
                </w:r>
                <w:r w:rsidRPr="00484C5F">
                  <w:rPr>
                    <w:sz w:val="24"/>
                    <w:szCs w:val="24"/>
                  </w:rPr>
                  <w:t>(in progress)</w:t>
                </w:r>
              </w:p>
            </w:tc>
          </w:sdtContent>
        </w:sdt>
      </w:tr>
      <w:tr w:rsidR="00E236FF" w14:paraId="4AEBF083" w14:textId="77777777" w:rsidTr="00F25F10">
        <w:tc>
          <w:tcPr>
            <w:tcW w:w="5000" w:type="pct"/>
            <w:shd w:val="clear" w:color="auto" w:fill="F2F2F2" w:themeFill="background1" w:themeFillShade="F2"/>
          </w:tcPr>
          <w:p w14:paraId="6B522F42" w14:textId="184A3182" w:rsidR="00E236FF" w:rsidRPr="00E236FF" w:rsidRDefault="00E236FF" w:rsidP="00B06488">
            <w:pPr>
              <w:rPr>
                <w:b/>
                <w:bCs/>
              </w:rPr>
            </w:pPr>
            <w:r>
              <w:rPr>
                <w:b/>
                <w:bCs/>
              </w:rPr>
              <w:t>List datasets generated</w:t>
            </w:r>
            <w:r w:rsidR="00457FB7">
              <w:rPr>
                <w:b/>
                <w:bCs/>
              </w:rPr>
              <w:t xml:space="preserve"> (with links)</w:t>
            </w:r>
          </w:p>
        </w:tc>
      </w:tr>
      <w:tr w:rsidR="00E236FF" w14:paraId="70799B68" w14:textId="77777777" w:rsidTr="00F25F10">
        <w:trPr>
          <w:trHeight w:val="701"/>
        </w:trPr>
        <w:sdt>
          <w:sdtPr>
            <w:alias w:val="datasets"/>
            <w:tag w:val="datasets"/>
            <w:id w:val="-722440490"/>
            <w:placeholder>
              <w:docPart w:val="87EB2CBC50DF4173B530C228C9C0297D"/>
            </w:placeholder>
          </w:sdtPr>
          <w:sdtEndPr/>
          <w:sdtContent>
            <w:tc>
              <w:tcPr>
                <w:tcW w:w="5000" w:type="pct"/>
              </w:tcPr>
              <w:p w14:paraId="514C2022" w14:textId="7F6B4A91" w:rsidR="00E236FF" w:rsidRPr="00265D6A" w:rsidRDefault="00F40C03" w:rsidP="00B06488">
                <w:r w:rsidRPr="00265D6A">
                  <w:t xml:space="preserve">Datasets are not currently available. They will be </w:t>
                </w:r>
                <w:r w:rsidR="00BC6584" w:rsidRPr="00265D6A">
                  <w:t xml:space="preserve">shared </w:t>
                </w:r>
                <w:r w:rsidR="005933E1" w:rsidRPr="00265D6A">
                  <w:t>with the final deliverable</w:t>
                </w:r>
                <w:r w:rsidR="00A87BD2" w:rsidRPr="00265D6A">
                  <w:t xml:space="preserve">s </w:t>
                </w:r>
                <w:r w:rsidR="00265D6A" w:rsidRPr="00265D6A">
                  <w:t>in March 2026</w:t>
                </w:r>
                <w:r w:rsidR="00BA7F57">
                  <w:t xml:space="preserve"> (in progress). </w:t>
                </w:r>
              </w:p>
            </w:tc>
          </w:sdtContent>
        </w:sdt>
      </w:tr>
      <w:tr w:rsidR="00E236FF" w14:paraId="46132CBD" w14:textId="77777777" w:rsidTr="00F25F10">
        <w:tc>
          <w:tcPr>
            <w:tcW w:w="5000" w:type="pct"/>
            <w:shd w:val="clear" w:color="auto" w:fill="F2F2F2" w:themeFill="background1" w:themeFillShade="F2"/>
          </w:tcPr>
          <w:p w14:paraId="40ACF3D6" w14:textId="2C7F7A2B" w:rsidR="00E236FF" w:rsidRPr="00E236FF" w:rsidRDefault="00E236FF" w:rsidP="00B06488">
            <w:pPr>
              <w:rPr>
                <w:b/>
                <w:bCs/>
              </w:rPr>
            </w:pPr>
            <w:r>
              <w:rPr>
                <w:b/>
                <w:bCs/>
              </w:rPr>
              <w:t xml:space="preserve">Describe dataset locations and </w:t>
            </w:r>
            <w:r w:rsidR="002D6AAC">
              <w:rPr>
                <w:b/>
                <w:bCs/>
              </w:rPr>
              <w:t xml:space="preserve">data management </w:t>
            </w:r>
            <w:r w:rsidR="00EB112A">
              <w:rPr>
                <w:b/>
                <w:bCs/>
              </w:rPr>
              <w:t>systems</w:t>
            </w:r>
          </w:p>
        </w:tc>
      </w:tr>
      <w:tr w:rsidR="00E236FF" w14:paraId="0420FED7" w14:textId="77777777" w:rsidTr="00F25F10">
        <w:trPr>
          <w:trHeight w:val="701"/>
        </w:trPr>
        <w:sdt>
          <w:sdtPr>
            <w:rPr>
              <w:b/>
              <w:bCs/>
            </w:rPr>
            <w:alias w:val="data_location"/>
            <w:tag w:val="data_location"/>
            <w:id w:val="-1353563655"/>
            <w:placeholder>
              <w:docPart w:val="87EB2CBC50DF4173B530C228C9C0297D"/>
            </w:placeholder>
          </w:sdtPr>
          <w:sdtEndPr/>
          <w:sdtContent>
            <w:tc>
              <w:tcPr>
                <w:tcW w:w="5000" w:type="pct"/>
              </w:tcPr>
              <w:p w14:paraId="04E29955" w14:textId="5ED94E46" w:rsidR="00E236FF" w:rsidRPr="00E236FF" w:rsidRDefault="004536F6" w:rsidP="00B06488">
                <w:pPr>
                  <w:rPr>
                    <w:b/>
                    <w:bCs/>
                  </w:rPr>
                </w:pPr>
                <w:r w:rsidRPr="004536F6">
                  <w:t>Dataset</w:t>
                </w:r>
                <w:r w:rsidR="003E2930">
                  <w:t>s</w:t>
                </w:r>
                <w:r w:rsidRPr="004536F6">
                  <w:t xml:space="preserve"> not yet available, location to be determined</w:t>
                </w:r>
                <w:r w:rsidR="00BA7F57">
                  <w:t xml:space="preserve"> (in progress). </w:t>
                </w:r>
              </w:p>
            </w:tc>
          </w:sdtContent>
        </w:sdt>
      </w:tr>
      <w:tr w:rsidR="00574BD0" w14:paraId="17A9899F" w14:textId="77777777" w:rsidTr="00F25F10">
        <w:tc>
          <w:tcPr>
            <w:tcW w:w="5000" w:type="pct"/>
            <w:shd w:val="clear" w:color="auto" w:fill="F2F2F2" w:themeFill="background1" w:themeFillShade="F2"/>
          </w:tcPr>
          <w:p w14:paraId="735B7BCE" w14:textId="44243354" w:rsidR="00574BD0" w:rsidRPr="00E236FF" w:rsidRDefault="00574BD0" w:rsidP="00B06488">
            <w:pPr>
              <w:rPr>
                <w:b/>
                <w:bCs/>
              </w:rPr>
            </w:pPr>
            <w:r>
              <w:rPr>
                <w:b/>
                <w:bCs/>
              </w:rPr>
              <w:t xml:space="preserve">List </w:t>
            </w:r>
            <w:r w:rsidRPr="00574BD0">
              <w:rPr>
                <w:b/>
                <w:bCs/>
              </w:rPr>
              <w:t>code, programs, or other software created</w:t>
            </w:r>
            <w:r w:rsidR="00457FB7">
              <w:rPr>
                <w:b/>
                <w:bCs/>
              </w:rPr>
              <w:t xml:space="preserve"> (with links)</w:t>
            </w:r>
          </w:p>
        </w:tc>
      </w:tr>
      <w:tr w:rsidR="00574BD0" w14:paraId="0BA64F4E" w14:textId="77777777" w:rsidTr="00F25F10">
        <w:trPr>
          <w:trHeight w:val="710"/>
        </w:trPr>
        <w:sdt>
          <w:sdtPr>
            <w:rPr>
              <w:b/>
              <w:bCs/>
            </w:rPr>
            <w:alias w:val="software"/>
            <w:tag w:val="software"/>
            <w:id w:val="1940797692"/>
            <w:placeholder>
              <w:docPart w:val="87EB2CBC50DF4173B530C228C9C0297D"/>
            </w:placeholder>
          </w:sdtPr>
          <w:sdtEndPr/>
          <w:sdtContent>
            <w:tc>
              <w:tcPr>
                <w:tcW w:w="5000" w:type="pct"/>
              </w:tcPr>
              <w:p w14:paraId="15A59087" w14:textId="45992488" w:rsidR="00574BD0" w:rsidRPr="00E236FF" w:rsidRDefault="004536F6" w:rsidP="00B06488">
                <w:pPr>
                  <w:rPr>
                    <w:b/>
                    <w:bCs/>
                  </w:rPr>
                </w:pPr>
                <w:r w:rsidRPr="004536F6">
                  <w:t>Not applicable.</w:t>
                </w:r>
              </w:p>
            </w:tc>
          </w:sdtContent>
        </w:sdt>
      </w:tr>
      <w:tr w:rsidR="00D6085B" w14:paraId="63D2BC2F" w14:textId="77777777" w:rsidTr="00F25F10">
        <w:tc>
          <w:tcPr>
            <w:tcW w:w="5000" w:type="pct"/>
            <w:shd w:val="clear" w:color="auto" w:fill="F2F2F2" w:themeFill="background1" w:themeFillShade="F2"/>
          </w:tcPr>
          <w:p w14:paraId="61836474" w14:textId="658CDFFD" w:rsidR="00D6085B" w:rsidRPr="00E236FF" w:rsidRDefault="00E236FF" w:rsidP="00B06488">
            <w:pPr>
              <w:rPr>
                <w:b/>
                <w:bCs/>
              </w:rPr>
            </w:pPr>
            <w:r w:rsidRPr="00E236FF">
              <w:rPr>
                <w:b/>
                <w:bCs/>
              </w:rPr>
              <w:t xml:space="preserve">List communication or social media </w:t>
            </w:r>
            <w:r>
              <w:rPr>
                <w:b/>
                <w:bCs/>
              </w:rPr>
              <w:t>products</w:t>
            </w:r>
          </w:p>
        </w:tc>
      </w:tr>
      <w:tr w:rsidR="00D6085B" w14:paraId="04C4ECF8" w14:textId="77777777" w:rsidTr="00F25F10">
        <w:trPr>
          <w:trHeight w:val="701"/>
        </w:trPr>
        <w:sdt>
          <w:sdtPr>
            <w:rPr>
              <w:rFonts w:asciiTheme="minorHAnsi" w:eastAsiaTheme="minorEastAsia" w:hAnsiTheme="minorHAnsi" w:cstheme="minorBidi"/>
              <w:color w:val="auto"/>
              <w:sz w:val="22"/>
              <w:szCs w:val="22"/>
            </w:rPr>
            <w:alias w:val="communications"/>
            <w:tag w:val="communications"/>
            <w:id w:val="-609968785"/>
            <w:placeholder>
              <w:docPart w:val="87EB2CBC50DF4173B530C228C9C0297D"/>
            </w:placeholder>
          </w:sdtPr>
          <w:sdtEndPr/>
          <w:sdtContent>
            <w:tc>
              <w:tcPr>
                <w:tcW w:w="5000" w:type="pct"/>
              </w:tcPr>
              <w:p w14:paraId="40F92306" w14:textId="77777777" w:rsidR="00713D68" w:rsidRPr="00484C5F" w:rsidRDefault="00713D68" w:rsidP="00713D68">
                <w:pPr>
                  <w:pStyle w:val="Heading2"/>
                  <w:rPr>
                    <w:rFonts w:asciiTheme="minorHAnsi" w:hAnsiTheme="minorHAnsi" w:cstheme="minorHAnsi"/>
                    <w:color w:val="auto"/>
                    <w:sz w:val="24"/>
                    <w:szCs w:val="24"/>
                  </w:rPr>
                </w:pPr>
                <w:r w:rsidRPr="00484C5F">
                  <w:rPr>
                    <w:rFonts w:asciiTheme="minorHAnsi" w:hAnsiTheme="minorHAnsi" w:cstheme="minorHAnsi"/>
                    <w:color w:val="auto"/>
                    <w:sz w:val="24"/>
                    <w:szCs w:val="24"/>
                  </w:rPr>
                  <w:t>Conferences/Presentations and Posters</w:t>
                </w:r>
              </w:p>
              <w:p w14:paraId="30C1705A" w14:textId="77777777" w:rsidR="00713D68" w:rsidRPr="00484C5F" w:rsidRDefault="00713D68" w:rsidP="001B5AEE">
                <w:pPr>
                  <w:pStyle w:val="Heading3"/>
                  <w:numPr>
                    <w:ilvl w:val="0"/>
                    <w:numId w:val="14"/>
                  </w:numPr>
                  <w:rPr>
                    <w:rFonts w:asciiTheme="minorHAnsi" w:hAnsiTheme="minorHAnsi" w:cstheme="minorHAnsi"/>
                    <w:color w:val="auto"/>
                    <w:sz w:val="24"/>
                    <w:szCs w:val="24"/>
                  </w:rPr>
                </w:pPr>
                <w:r w:rsidRPr="00484C5F">
                  <w:rPr>
                    <w:rFonts w:asciiTheme="minorHAnsi" w:hAnsiTheme="minorHAnsi" w:cstheme="minorHAnsi"/>
                    <w:color w:val="auto"/>
                    <w:sz w:val="24"/>
                    <w:szCs w:val="24"/>
                  </w:rPr>
                  <w:t>Masters of Environmental Science Showcase</w:t>
                </w:r>
              </w:p>
              <w:p w14:paraId="07FFF801" w14:textId="77777777" w:rsidR="00713D68" w:rsidRPr="00484C5F" w:rsidRDefault="00713D68" w:rsidP="001B5AEE">
                <w:pPr>
                  <w:pStyle w:val="ListParagraph"/>
                  <w:numPr>
                    <w:ilvl w:val="1"/>
                    <w:numId w:val="14"/>
                  </w:numPr>
                  <w:rPr>
                    <w:rFonts w:cstheme="minorHAnsi"/>
                    <w:sz w:val="24"/>
                    <w:szCs w:val="24"/>
                  </w:rPr>
                </w:pPr>
                <w:r w:rsidRPr="00484C5F">
                  <w:rPr>
                    <w:rFonts w:cstheme="minorHAnsi"/>
                    <w:sz w:val="24"/>
                    <w:szCs w:val="24"/>
                  </w:rPr>
                  <w:t xml:space="preserve">Organization: Thompson Rivers University </w:t>
                </w:r>
              </w:p>
              <w:p w14:paraId="01D9E089" w14:textId="77777777" w:rsidR="00713D68" w:rsidRPr="00484C5F" w:rsidRDefault="00713D68" w:rsidP="001B5AEE">
                <w:pPr>
                  <w:pStyle w:val="ListParagraph"/>
                  <w:numPr>
                    <w:ilvl w:val="1"/>
                    <w:numId w:val="14"/>
                  </w:numPr>
                  <w:rPr>
                    <w:rFonts w:cstheme="minorHAnsi"/>
                    <w:sz w:val="24"/>
                    <w:szCs w:val="24"/>
                  </w:rPr>
                </w:pPr>
                <w:r w:rsidRPr="00484C5F">
                  <w:rPr>
                    <w:rFonts w:cstheme="minorHAnsi"/>
                    <w:sz w:val="24"/>
                    <w:szCs w:val="24"/>
                  </w:rPr>
                  <w:t>Date: March 7</w:t>
                </w:r>
                <w:r w:rsidRPr="00484C5F">
                  <w:rPr>
                    <w:rFonts w:cstheme="minorHAnsi"/>
                    <w:sz w:val="24"/>
                    <w:szCs w:val="24"/>
                    <w:vertAlign w:val="superscript"/>
                  </w:rPr>
                  <w:t>th</w:t>
                </w:r>
                <w:r w:rsidRPr="00484C5F">
                  <w:rPr>
                    <w:rFonts w:cstheme="minorHAnsi"/>
                    <w:sz w:val="24"/>
                    <w:szCs w:val="24"/>
                  </w:rPr>
                  <w:t>, 2024</w:t>
                </w:r>
              </w:p>
              <w:p w14:paraId="1E8794A7" w14:textId="2AE49D72" w:rsidR="00713D68" w:rsidRDefault="00713D68" w:rsidP="001B5AEE">
                <w:pPr>
                  <w:pStyle w:val="ListParagraph"/>
                  <w:numPr>
                    <w:ilvl w:val="1"/>
                    <w:numId w:val="14"/>
                  </w:numPr>
                  <w:rPr>
                    <w:rFonts w:cstheme="minorHAnsi"/>
                    <w:sz w:val="24"/>
                    <w:szCs w:val="24"/>
                  </w:rPr>
                </w:pPr>
                <w:r w:rsidRPr="00484C5F">
                  <w:rPr>
                    <w:rFonts w:cstheme="minorHAnsi"/>
                    <w:sz w:val="24"/>
                    <w:szCs w:val="24"/>
                  </w:rPr>
                  <w:t>Type: Presentation – Torrie Bell</w:t>
                </w:r>
                <w:r w:rsidR="00194CA0">
                  <w:rPr>
                    <w:rFonts w:cstheme="minorHAnsi"/>
                    <w:sz w:val="24"/>
                    <w:szCs w:val="24"/>
                  </w:rPr>
                  <w:t>, Poster – Selena Carl</w:t>
                </w:r>
              </w:p>
              <w:p w14:paraId="1730D8DE" w14:textId="7C672E76" w:rsidR="00194CA0" w:rsidRDefault="00194CA0" w:rsidP="001B5AEE">
                <w:pPr>
                  <w:pStyle w:val="ListParagraph"/>
                  <w:numPr>
                    <w:ilvl w:val="0"/>
                    <w:numId w:val="14"/>
                  </w:numPr>
                  <w:rPr>
                    <w:rFonts w:cstheme="minorHAnsi"/>
                    <w:sz w:val="24"/>
                    <w:szCs w:val="24"/>
                  </w:rPr>
                </w:pPr>
                <w:r>
                  <w:rPr>
                    <w:rFonts w:cstheme="minorHAnsi"/>
                    <w:sz w:val="24"/>
                    <w:szCs w:val="24"/>
                  </w:rPr>
                  <w:t xml:space="preserve">      Kamloops Naturalist Club</w:t>
                </w:r>
              </w:p>
              <w:p w14:paraId="30D110A0" w14:textId="4F3BF1A0" w:rsidR="00194CA0" w:rsidRDefault="00194CA0" w:rsidP="001B5AEE">
                <w:pPr>
                  <w:pStyle w:val="ListParagraph"/>
                  <w:numPr>
                    <w:ilvl w:val="1"/>
                    <w:numId w:val="14"/>
                  </w:numPr>
                  <w:rPr>
                    <w:rFonts w:cstheme="minorHAnsi"/>
                    <w:sz w:val="24"/>
                    <w:szCs w:val="24"/>
                  </w:rPr>
                </w:pPr>
                <w:r>
                  <w:rPr>
                    <w:rFonts w:cstheme="minorHAnsi"/>
                    <w:sz w:val="24"/>
                    <w:szCs w:val="24"/>
                  </w:rPr>
                  <w:t>Date: November 2024</w:t>
                </w:r>
              </w:p>
              <w:p w14:paraId="24E706F7" w14:textId="1A59E203" w:rsidR="00194CA0" w:rsidRPr="00194CA0" w:rsidRDefault="00194CA0" w:rsidP="001B5AEE">
                <w:pPr>
                  <w:pStyle w:val="ListParagraph"/>
                  <w:numPr>
                    <w:ilvl w:val="1"/>
                    <w:numId w:val="14"/>
                  </w:numPr>
                  <w:rPr>
                    <w:rFonts w:cstheme="minorHAnsi"/>
                    <w:sz w:val="24"/>
                    <w:szCs w:val="24"/>
                  </w:rPr>
                </w:pPr>
                <w:r w:rsidRPr="00484C5F">
                  <w:rPr>
                    <w:rFonts w:cstheme="minorHAnsi"/>
                    <w:sz w:val="24"/>
                    <w:szCs w:val="24"/>
                  </w:rPr>
                  <w:t>Type: Presentation –</w:t>
                </w:r>
                <w:r>
                  <w:rPr>
                    <w:rFonts w:cstheme="minorHAnsi"/>
                    <w:sz w:val="24"/>
                    <w:szCs w:val="24"/>
                  </w:rPr>
                  <w:t>Selena Carl</w:t>
                </w:r>
              </w:p>
              <w:p w14:paraId="525E9CF1" w14:textId="77777777" w:rsidR="00713D68" w:rsidRPr="00484C5F" w:rsidRDefault="00713D68" w:rsidP="001B5AEE">
                <w:pPr>
                  <w:pStyle w:val="Heading3"/>
                  <w:numPr>
                    <w:ilvl w:val="0"/>
                    <w:numId w:val="14"/>
                  </w:numPr>
                  <w:rPr>
                    <w:rFonts w:asciiTheme="minorHAnsi" w:hAnsiTheme="minorHAnsi" w:cstheme="minorHAnsi"/>
                    <w:color w:val="auto"/>
                    <w:sz w:val="24"/>
                    <w:szCs w:val="24"/>
                  </w:rPr>
                </w:pPr>
                <w:r w:rsidRPr="00484C5F">
                  <w:rPr>
                    <w:rFonts w:asciiTheme="minorHAnsi" w:hAnsiTheme="minorHAnsi" w:cstheme="minorHAnsi"/>
                    <w:color w:val="auto"/>
                    <w:sz w:val="24"/>
                    <w:szCs w:val="24"/>
                  </w:rPr>
                  <w:t xml:space="preserve">Beyond the Blue: A Conservation Conference </w:t>
                </w:r>
              </w:p>
              <w:p w14:paraId="12B7A4F7" w14:textId="77777777" w:rsidR="00713D68" w:rsidRPr="00484C5F" w:rsidRDefault="00713D68" w:rsidP="001B5AEE">
                <w:pPr>
                  <w:pStyle w:val="ListParagraph"/>
                  <w:numPr>
                    <w:ilvl w:val="1"/>
                    <w:numId w:val="14"/>
                  </w:numPr>
                  <w:rPr>
                    <w:rFonts w:cstheme="minorHAnsi"/>
                    <w:sz w:val="24"/>
                    <w:szCs w:val="24"/>
                  </w:rPr>
                </w:pPr>
                <w:r w:rsidRPr="00484C5F">
                  <w:rPr>
                    <w:rFonts w:cstheme="minorHAnsi"/>
                    <w:sz w:val="24"/>
                    <w:szCs w:val="24"/>
                  </w:rPr>
                  <w:t>Organization: British Columbia Metis Foundation</w:t>
                </w:r>
              </w:p>
              <w:p w14:paraId="2A406249" w14:textId="77777777" w:rsidR="00713D68" w:rsidRPr="00484C5F" w:rsidRDefault="00713D68" w:rsidP="001B5AEE">
                <w:pPr>
                  <w:pStyle w:val="ListParagraph"/>
                  <w:numPr>
                    <w:ilvl w:val="1"/>
                    <w:numId w:val="14"/>
                  </w:numPr>
                  <w:rPr>
                    <w:rFonts w:cstheme="minorHAnsi"/>
                    <w:sz w:val="24"/>
                    <w:szCs w:val="24"/>
                  </w:rPr>
                </w:pPr>
                <w:r w:rsidRPr="00484C5F">
                  <w:rPr>
                    <w:rFonts w:cstheme="minorHAnsi"/>
                    <w:sz w:val="24"/>
                    <w:szCs w:val="24"/>
                  </w:rPr>
                  <w:t>Date: January 18</w:t>
                </w:r>
                <w:r w:rsidRPr="00484C5F">
                  <w:rPr>
                    <w:rFonts w:cstheme="minorHAnsi"/>
                    <w:sz w:val="24"/>
                    <w:szCs w:val="24"/>
                    <w:vertAlign w:val="superscript"/>
                  </w:rPr>
                  <w:t>th</w:t>
                </w:r>
                <w:r w:rsidRPr="00484C5F">
                  <w:rPr>
                    <w:rFonts w:cstheme="minorHAnsi"/>
                    <w:sz w:val="24"/>
                    <w:szCs w:val="24"/>
                  </w:rPr>
                  <w:t xml:space="preserve"> 2025</w:t>
                </w:r>
              </w:p>
              <w:p w14:paraId="03075A19" w14:textId="77777777" w:rsidR="00713D68" w:rsidRPr="00484C5F" w:rsidRDefault="00713D68" w:rsidP="001B5AEE">
                <w:pPr>
                  <w:pStyle w:val="ListParagraph"/>
                  <w:numPr>
                    <w:ilvl w:val="1"/>
                    <w:numId w:val="14"/>
                  </w:numPr>
                  <w:rPr>
                    <w:rFonts w:cstheme="minorHAnsi"/>
                    <w:sz w:val="24"/>
                    <w:szCs w:val="24"/>
                  </w:rPr>
                </w:pPr>
                <w:r w:rsidRPr="00484C5F">
                  <w:rPr>
                    <w:rFonts w:cstheme="minorHAnsi"/>
                    <w:sz w:val="24"/>
                    <w:szCs w:val="24"/>
                  </w:rPr>
                  <w:t>Type: Presentation (30 minutes long)</w:t>
                </w:r>
              </w:p>
              <w:p w14:paraId="4C1820D0" w14:textId="77777777" w:rsidR="00713D68" w:rsidRPr="00484C5F" w:rsidRDefault="00713D68" w:rsidP="001B5AEE">
                <w:pPr>
                  <w:pStyle w:val="Heading3"/>
                  <w:numPr>
                    <w:ilvl w:val="0"/>
                    <w:numId w:val="14"/>
                  </w:numPr>
                  <w:rPr>
                    <w:rFonts w:asciiTheme="minorHAnsi" w:hAnsiTheme="minorHAnsi" w:cstheme="minorHAnsi"/>
                    <w:color w:val="auto"/>
                    <w:sz w:val="24"/>
                    <w:szCs w:val="24"/>
                  </w:rPr>
                </w:pPr>
                <w:r w:rsidRPr="00484C5F">
                  <w:rPr>
                    <w:rFonts w:asciiTheme="minorHAnsi" w:hAnsiTheme="minorHAnsi" w:cstheme="minorHAnsi"/>
                    <w:color w:val="auto"/>
                    <w:sz w:val="24"/>
                    <w:szCs w:val="24"/>
                  </w:rPr>
                  <w:t>Invasives 2025 annual forum and AGM</w:t>
                </w:r>
              </w:p>
              <w:p w14:paraId="54AF9A17" w14:textId="77777777" w:rsidR="00713D68" w:rsidRPr="00484C5F" w:rsidRDefault="00713D68" w:rsidP="001B5AEE">
                <w:pPr>
                  <w:pStyle w:val="ListParagraph"/>
                  <w:numPr>
                    <w:ilvl w:val="1"/>
                    <w:numId w:val="14"/>
                  </w:numPr>
                  <w:rPr>
                    <w:rFonts w:cstheme="minorHAnsi"/>
                    <w:sz w:val="24"/>
                    <w:szCs w:val="24"/>
                  </w:rPr>
                </w:pPr>
                <w:r w:rsidRPr="00484C5F">
                  <w:rPr>
                    <w:rFonts w:cstheme="minorHAnsi"/>
                    <w:sz w:val="24"/>
                    <w:szCs w:val="24"/>
                  </w:rPr>
                  <w:t>Organization: Invasive Species Council of BC</w:t>
                </w:r>
              </w:p>
              <w:p w14:paraId="6FB73C9E" w14:textId="77777777" w:rsidR="00713D68" w:rsidRPr="00484C5F" w:rsidRDefault="00713D68" w:rsidP="001B5AEE">
                <w:pPr>
                  <w:pStyle w:val="ListParagraph"/>
                  <w:numPr>
                    <w:ilvl w:val="1"/>
                    <w:numId w:val="14"/>
                  </w:numPr>
                  <w:rPr>
                    <w:rFonts w:cstheme="minorHAnsi"/>
                    <w:sz w:val="24"/>
                    <w:szCs w:val="24"/>
                  </w:rPr>
                </w:pPr>
                <w:r w:rsidRPr="00484C5F">
                  <w:rPr>
                    <w:rFonts w:cstheme="minorHAnsi"/>
                    <w:sz w:val="24"/>
                    <w:szCs w:val="24"/>
                  </w:rPr>
                  <w:t>Date: February 24 – 27</w:t>
                </w:r>
                <w:r w:rsidRPr="00484C5F">
                  <w:rPr>
                    <w:rFonts w:cstheme="minorHAnsi"/>
                    <w:sz w:val="24"/>
                    <w:szCs w:val="24"/>
                    <w:vertAlign w:val="superscript"/>
                  </w:rPr>
                  <w:t>th</w:t>
                </w:r>
                <w:r w:rsidRPr="00484C5F">
                  <w:rPr>
                    <w:rFonts w:cstheme="minorHAnsi"/>
                    <w:sz w:val="24"/>
                    <w:szCs w:val="24"/>
                  </w:rPr>
                  <w:t xml:space="preserve">, 2025 </w:t>
                </w:r>
              </w:p>
              <w:p w14:paraId="639D788D" w14:textId="77777777" w:rsidR="00713D68" w:rsidRDefault="00713D68" w:rsidP="001B5AEE">
                <w:pPr>
                  <w:pStyle w:val="ListParagraph"/>
                  <w:numPr>
                    <w:ilvl w:val="1"/>
                    <w:numId w:val="14"/>
                  </w:numPr>
                  <w:rPr>
                    <w:rFonts w:cstheme="minorHAnsi"/>
                    <w:sz w:val="24"/>
                    <w:szCs w:val="24"/>
                  </w:rPr>
                </w:pPr>
                <w:r w:rsidRPr="00484C5F">
                  <w:rPr>
                    <w:rFonts w:cstheme="minorHAnsi"/>
                    <w:sz w:val="24"/>
                    <w:szCs w:val="24"/>
                  </w:rPr>
                  <w:t xml:space="preserve">Type: Presentation – Torrie Bell </w:t>
                </w:r>
              </w:p>
              <w:p w14:paraId="3F93683E" w14:textId="39646650" w:rsidR="00194CA0" w:rsidRPr="00484C5F" w:rsidRDefault="00194CA0" w:rsidP="001B5AEE">
                <w:pPr>
                  <w:pStyle w:val="Heading3"/>
                  <w:numPr>
                    <w:ilvl w:val="0"/>
                    <w:numId w:val="14"/>
                  </w:numPr>
                  <w:rPr>
                    <w:rFonts w:asciiTheme="minorHAnsi" w:hAnsiTheme="minorHAnsi" w:cstheme="minorHAnsi"/>
                    <w:color w:val="auto"/>
                    <w:sz w:val="24"/>
                    <w:szCs w:val="24"/>
                  </w:rPr>
                </w:pPr>
                <w:r>
                  <w:rPr>
                    <w:rFonts w:asciiTheme="minorHAnsi" w:hAnsiTheme="minorHAnsi" w:cstheme="minorHAnsi"/>
                    <w:color w:val="auto"/>
                    <w:sz w:val="24"/>
                    <w:szCs w:val="24"/>
                  </w:rPr>
                  <w:t>Pacific Ecology and Evolution Conference – Bamfield BC</w:t>
                </w:r>
              </w:p>
              <w:p w14:paraId="12363B22" w14:textId="73AFA8B7" w:rsidR="00194CA0" w:rsidRPr="00484C5F" w:rsidRDefault="00194CA0" w:rsidP="001B5AEE">
                <w:pPr>
                  <w:pStyle w:val="ListParagraph"/>
                  <w:numPr>
                    <w:ilvl w:val="1"/>
                    <w:numId w:val="14"/>
                  </w:numPr>
                  <w:rPr>
                    <w:rFonts w:cstheme="minorHAnsi"/>
                    <w:sz w:val="24"/>
                    <w:szCs w:val="24"/>
                  </w:rPr>
                </w:pPr>
                <w:r w:rsidRPr="00484C5F">
                  <w:rPr>
                    <w:rFonts w:cstheme="minorHAnsi"/>
                    <w:sz w:val="24"/>
                    <w:szCs w:val="24"/>
                  </w:rPr>
                  <w:t xml:space="preserve">Date: </w:t>
                </w:r>
                <w:r>
                  <w:rPr>
                    <w:rFonts w:cstheme="minorHAnsi"/>
                    <w:sz w:val="24"/>
                    <w:szCs w:val="24"/>
                  </w:rPr>
                  <w:t>March 2025</w:t>
                </w:r>
                <w:r w:rsidRPr="00484C5F">
                  <w:rPr>
                    <w:rFonts w:cstheme="minorHAnsi"/>
                    <w:sz w:val="24"/>
                    <w:szCs w:val="24"/>
                  </w:rPr>
                  <w:t xml:space="preserve"> </w:t>
                </w:r>
              </w:p>
              <w:p w14:paraId="2FCC0DD7" w14:textId="7EB66F87" w:rsidR="00194CA0" w:rsidRPr="00194CA0" w:rsidRDefault="00194CA0" w:rsidP="001B5AEE">
                <w:pPr>
                  <w:pStyle w:val="ListParagraph"/>
                  <w:numPr>
                    <w:ilvl w:val="1"/>
                    <w:numId w:val="14"/>
                  </w:numPr>
                  <w:rPr>
                    <w:rFonts w:cstheme="minorHAnsi"/>
                    <w:sz w:val="24"/>
                    <w:szCs w:val="24"/>
                  </w:rPr>
                </w:pPr>
                <w:r w:rsidRPr="00484C5F">
                  <w:rPr>
                    <w:rFonts w:cstheme="minorHAnsi"/>
                    <w:sz w:val="24"/>
                    <w:szCs w:val="24"/>
                  </w:rPr>
                  <w:t xml:space="preserve">Type: Presentation – </w:t>
                </w:r>
                <w:r>
                  <w:rPr>
                    <w:rFonts w:cstheme="minorHAnsi"/>
                    <w:sz w:val="24"/>
                    <w:szCs w:val="24"/>
                  </w:rPr>
                  <w:t>Selena Carl</w:t>
                </w:r>
              </w:p>
              <w:p w14:paraId="2B269C81" w14:textId="77777777" w:rsidR="00713D68" w:rsidRPr="00484C5F" w:rsidRDefault="00713D68" w:rsidP="001B5AEE">
                <w:pPr>
                  <w:pStyle w:val="Heading3"/>
                  <w:numPr>
                    <w:ilvl w:val="0"/>
                    <w:numId w:val="14"/>
                  </w:numPr>
                  <w:rPr>
                    <w:rFonts w:asciiTheme="minorHAnsi" w:hAnsiTheme="minorHAnsi" w:cstheme="minorHAnsi"/>
                    <w:color w:val="auto"/>
                    <w:sz w:val="24"/>
                    <w:szCs w:val="24"/>
                  </w:rPr>
                </w:pPr>
                <w:r w:rsidRPr="00484C5F">
                  <w:rPr>
                    <w:rFonts w:asciiTheme="minorHAnsi" w:hAnsiTheme="minorHAnsi" w:cstheme="minorHAnsi"/>
                    <w:color w:val="auto"/>
                    <w:sz w:val="24"/>
                    <w:szCs w:val="24"/>
                  </w:rPr>
                  <w:t>Masters of Environmental Science Showcase</w:t>
                </w:r>
              </w:p>
              <w:p w14:paraId="034ECE31" w14:textId="77777777" w:rsidR="00713D68" w:rsidRPr="00484C5F" w:rsidRDefault="00713D68" w:rsidP="001B5AEE">
                <w:pPr>
                  <w:pStyle w:val="ListParagraph"/>
                  <w:numPr>
                    <w:ilvl w:val="1"/>
                    <w:numId w:val="14"/>
                  </w:numPr>
                  <w:rPr>
                    <w:rFonts w:cstheme="minorHAnsi"/>
                    <w:sz w:val="24"/>
                    <w:szCs w:val="24"/>
                  </w:rPr>
                </w:pPr>
                <w:r w:rsidRPr="00484C5F">
                  <w:rPr>
                    <w:rFonts w:cstheme="minorHAnsi"/>
                    <w:sz w:val="24"/>
                    <w:szCs w:val="24"/>
                  </w:rPr>
                  <w:t xml:space="preserve">Organization: Thompson Rivers University </w:t>
                </w:r>
              </w:p>
              <w:p w14:paraId="0148F2AA" w14:textId="77777777" w:rsidR="00713D68" w:rsidRPr="00484C5F" w:rsidRDefault="00713D68" w:rsidP="001B5AEE">
                <w:pPr>
                  <w:pStyle w:val="ListParagraph"/>
                  <w:numPr>
                    <w:ilvl w:val="1"/>
                    <w:numId w:val="14"/>
                  </w:numPr>
                  <w:rPr>
                    <w:rFonts w:cstheme="minorHAnsi"/>
                    <w:sz w:val="24"/>
                    <w:szCs w:val="24"/>
                  </w:rPr>
                </w:pPr>
                <w:r w:rsidRPr="00484C5F">
                  <w:rPr>
                    <w:rFonts w:cstheme="minorHAnsi"/>
                    <w:sz w:val="24"/>
                    <w:szCs w:val="24"/>
                  </w:rPr>
                  <w:t>Date: March 6, 2025</w:t>
                </w:r>
              </w:p>
              <w:p w14:paraId="66921476" w14:textId="77777777" w:rsidR="00713D68" w:rsidRPr="00484C5F" w:rsidRDefault="00713D68" w:rsidP="001B5AEE">
                <w:pPr>
                  <w:pStyle w:val="ListParagraph"/>
                  <w:numPr>
                    <w:ilvl w:val="1"/>
                    <w:numId w:val="14"/>
                  </w:numPr>
                  <w:rPr>
                    <w:rFonts w:cstheme="minorHAnsi"/>
                    <w:sz w:val="24"/>
                    <w:szCs w:val="24"/>
                  </w:rPr>
                </w:pPr>
                <w:r w:rsidRPr="00484C5F">
                  <w:rPr>
                    <w:rFonts w:cstheme="minorHAnsi"/>
                    <w:sz w:val="24"/>
                    <w:szCs w:val="24"/>
                  </w:rPr>
                  <w:t>Type: Poster – Torrie Bell</w:t>
                </w:r>
              </w:p>
              <w:p w14:paraId="0D27E641" w14:textId="77777777" w:rsidR="00713D68" w:rsidRPr="00484C5F" w:rsidRDefault="00713D68" w:rsidP="001B5AEE">
                <w:pPr>
                  <w:pStyle w:val="Heading3"/>
                  <w:numPr>
                    <w:ilvl w:val="0"/>
                    <w:numId w:val="14"/>
                  </w:numPr>
                  <w:rPr>
                    <w:rFonts w:asciiTheme="minorHAnsi" w:hAnsiTheme="minorHAnsi" w:cstheme="minorHAnsi"/>
                    <w:color w:val="auto"/>
                    <w:sz w:val="24"/>
                    <w:szCs w:val="24"/>
                  </w:rPr>
                </w:pPr>
                <w:r w:rsidRPr="00484C5F">
                  <w:rPr>
                    <w:rFonts w:asciiTheme="minorHAnsi" w:hAnsiTheme="minorHAnsi" w:cstheme="minorHAnsi"/>
                    <w:color w:val="auto"/>
                    <w:sz w:val="24"/>
                    <w:szCs w:val="24"/>
                  </w:rPr>
                  <w:t xml:space="preserve">American Fisheries Society 2025 Washington – British Columbia Chapter Conference </w:t>
                </w:r>
              </w:p>
              <w:p w14:paraId="4EB907DB" w14:textId="77777777" w:rsidR="00713D68" w:rsidRPr="00484C5F" w:rsidRDefault="00713D68" w:rsidP="001B5AEE">
                <w:pPr>
                  <w:pStyle w:val="ListParagraph"/>
                  <w:numPr>
                    <w:ilvl w:val="1"/>
                    <w:numId w:val="14"/>
                  </w:numPr>
                  <w:rPr>
                    <w:rFonts w:cstheme="minorHAnsi"/>
                    <w:sz w:val="24"/>
                    <w:szCs w:val="24"/>
                  </w:rPr>
                </w:pPr>
                <w:r w:rsidRPr="00484C5F">
                  <w:rPr>
                    <w:rFonts w:cstheme="minorHAnsi"/>
                    <w:sz w:val="24"/>
                    <w:szCs w:val="24"/>
                  </w:rPr>
                  <w:t xml:space="preserve">Organization: American Fisheries Society </w:t>
                </w:r>
              </w:p>
              <w:p w14:paraId="2B6F37E6" w14:textId="77777777" w:rsidR="00713D68" w:rsidRPr="00484C5F" w:rsidRDefault="00713D68" w:rsidP="001B5AEE">
                <w:pPr>
                  <w:pStyle w:val="ListParagraph"/>
                  <w:numPr>
                    <w:ilvl w:val="1"/>
                    <w:numId w:val="14"/>
                  </w:numPr>
                  <w:rPr>
                    <w:rFonts w:cstheme="minorHAnsi"/>
                    <w:sz w:val="24"/>
                    <w:szCs w:val="24"/>
                  </w:rPr>
                </w:pPr>
                <w:r w:rsidRPr="00484C5F">
                  <w:rPr>
                    <w:rFonts w:cstheme="minorHAnsi"/>
                    <w:sz w:val="24"/>
                    <w:szCs w:val="24"/>
                  </w:rPr>
                  <w:t>Date: March 10 – 13</w:t>
                </w:r>
                <w:r w:rsidRPr="00484C5F">
                  <w:rPr>
                    <w:rFonts w:cstheme="minorHAnsi"/>
                    <w:sz w:val="24"/>
                    <w:szCs w:val="24"/>
                    <w:vertAlign w:val="superscript"/>
                  </w:rPr>
                  <w:t>th</w:t>
                </w:r>
                <w:r w:rsidRPr="00484C5F">
                  <w:rPr>
                    <w:rFonts w:cstheme="minorHAnsi"/>
                    <w:sz w:val="24"/>
                    <w:szCs w:val="24"/>
                  </w:rPr>
                  <w:t>, 2025</w:t>
                </w:r>
              </w:p>
              <w:p w14:paraId="64C03623" w14:textId="30647181" w:rsidR="00713D68" w:rsidRPr="00484C5F" w:rsidRDefault="00713D68" w:rsidP="001B5AEE">
                <w:pPr>
                  <w:pStyle w:val="ListParagraph"/>
                  <w:numPr>
                    <w:ilvl w:val="1"/>
                    <w:numId w:val="14"/>
                  </w:numPr>
                  <w:rPr>
                    <w:rFonts w:cstheme="minorHAnsi"/>
                    <w:sz w:val="24"/>
                    <w:szCs w:val="24"/>
                  </w:rPr>
                </w:pPr>
                <w:r w:rsidRPr="00484C5F">
                  <w:rPr>
                    <w:rFonts w:cstheme="minorHAnsi"/>
                    <w:sz w:val="24"/>
                    <w:szCs w:val="24"/>
                  </w:rPr>
                  <w:t>Type: Presentation – Torrie Bell</w:t>
                </w:r>
                <w:r w:rsidR="00194CA0">
                  <w:rPr>
                    <w:rFonts w:cstheme="minorHAnsi"/>
                    <w:sz w:val="24"/>
                    <w:szCs w:val="24"/>
                  </w:rPr>
                  <w:t>, Presentation and Poster – Selena Carl</w:t>
                </w:r>
              </w:p>
              <w:p w14:paraId="3CE9D6C6" w14:textId="71DF92C1" w:rsidR="00713D68" w:rsidRPr="00484C5F" w:rsidRDefault="00713D68" w:rsidP="001B5AEE">
                <w:pPr>
                  <w:pStyle w:val="ListParagraph"/>
                  <w:numPr>
                    <w:ilvl w:val="1"/>
                    <w:numId w:val="14"/>
                  </w:numPr>
                  <w:rPr>
                    <w:rFonts w:cstheme="minorHAnsi"/>
                    <w:sz w:val="24"/>
                    <w:szCs w:val="24"/>
                  </w:rPr>
                </w:pPr>
                <w:r w:rsidRPr="00484C5F">
                  <w:rPr>
                    <w:rFonts w:cstheme="minorHAnsi"/>
                    <w:sz w:val="24"/>
                    <w:szCs w:val="24"/>
                  </w:rPr>
                  <w:t xml:space="preserve">Award: Best Student Presentation Award </w:t>
                </w:r>
                <w:r w:rsidR="00194CA0">
                  <w:rPr>
                    <w:rFonts w:cstheme="minorHAnsi"/>
                    <w:sz w:val="24"/>
                    <w:szCs w:val="24"/>
                  </w:rPr>
                  <w:t>(Torrie Bell)</w:t>
                </w:r>
              </w:p>
              <w:p w14:paraId="71E13FA5" w14:textId="77777777" w:rsidR="00713D68" w:rsidRPr="00484C5F" w:rsidRDefault="00713D68" w:rsidP="001B5AEE">
                <w:pPr>
                  <w:pStyle w:val="Heading3"/>
                  <w:numPr>
                    <w:ilvl w:val="0"/>
                    <w:numId w:val="14"/>
                  </w:numPr>
                  <w:rPr>
                    <w:rFonts w:asciiTheme="minorHAnsi" w:hAnsiTheme="minorHAnsi" w:cstheme="minorHAnsi"/>
                    <w:color w:val="auto"/>
                    <w:sz w:val="24"/>
                    <w:szCs w:val="24"/>
                  </w:rPr>
                </w:pPr>
                <w:r w:rsidRPr="00484C5F">
                  <w:rPr>
                    <w:rFonts w:asciiTheme="minorHAnsi" w:hAnsiTheme="minorHAnsi" w:cstheme="minorHAnsi"/>
                    <w:color w:val="auto"/>
                    <w:sz w:val="24"/>
                    <w:szCs w:val="24"/>
                  </w:rPr>
                  <w:t>American Fisheries Society Western Division Annual Meeting</w:t>
                </w:r>
              </w:p>
              <w:p w14:paraId="69539559" w14:textId="77777777" w:rsidR="00713D68" w:rsidRPr="00484C5F" w:rsidRDefault="00713D68" w:rsidP="001B5AEE">
                <w:pPr>
                  <w:pStyle w:val="ListParagraph"/>
                  <w:numPr>
                    <w:ilvl w:val="1"/>
                    <w:numId w:val="14"/>
                  </w:numPr>
                  <w:rPr>
                    <w:rFonts w:cstheme="minorHAnsi"/>
                    <w:sz w:val="24"/>
                    <w:szCs w:val="24"/>
                  </w:rPr>
                </w:pPr>
                <w:r w:rsidRPr="00484C5F">
                  <w:rPr>
                    <w:rFonts w:cstheme="minorHAnsi"/>
                    <w:sz w:val="24"/>
                    <w:szCs w:val="24"/>
                  </w:rPr>
                  <w:t xml:space="preserve">Organization: American Fisheries Society </w:t>
                </w:r>
              </w:p>
              <w:p w14:paraId="469573A3" w14:textId="77777777" w:rsidR="00713D68" w:rsidRPr="00484C5F" w:rsidRDefault="00713D68" w:rsidP="001B5AEE">
                <w:pPr>
                  <w:pStyle w:val="ListParagraph"/>
                  <w:numPr>
                    <w:ilvl w:val="1"/>
                    <w:numId w:val="14"/>
                  </w:numPr>
                  <w:rPr>
                    <w:rFonts w:cstheme="minorHAnsi"/>
                    <w:sz w:val="24"/>
                    <w:szCs w:val="24"/>
                  </w:rPr>
                </w:pPr>
                <w:r w:rsidRPr="00484C5F">
                  <w:rPr>
                    <w:rFonts w:cstheme="minorHAnsi"/>
                    <w:sz w:val="24"/>
                    <w:szCs w:val="24"/>
                  </w:rPr>
                  <w:t>Date: May 11 – 15</w:t>
                </w:r>
                <w:r w:rsidRPr="00484C5F">
                  <w:rPr>
                    <w:rFonts w:cstheme="minorHAnsi"/>
                    <w:sz w:val="24"/>
                    <w:szCs w:val="24"/>
                    <w:vertAlign w:val="superscript"/>
                  </w:rPr>
                  <w:t>th</w:t>
                </w:r>
                <w:r w:rsidRPr="00484C5F">
                  <w:rPr>
                    <w:rFonts w:cstheme="minorHAnsi"/>
                    <w:sz w:val="24"/>
                    <w:szCs w:val="24"/>
                  </w:rPr>
                  <w:t>, 2025</w:t>
                </w:r>
              </w:p>
              <w:p w14:paraId="6E821B2A" w14:textId="6CBFA34A" w:rsidR="00713D68" w:rsidRPr="00484C5F" w:rsidRDefault="00713D68" w:rsidP="001B5AEE">
                <w:pPr>
                  <w:pStyle w:val="ListParagraph"/>
                  <w:numPr>
                    <w:ilvl w:val="1"/>
                    <w:numId w:val="14"/>
                  </w:numPr>
                  <w:rPr>
                    <w:rFonts w:cstheme="minorHAnsi"/>
                    <w:sz w:val="24"/>
                    <w:szCs w:val="24"/>
                  </w:rPr>
                </w:pPr>
                <w:r w:rsidRPr="00484C5F">
                  <w:rPr>
                    <w:rFonts w:cstheme="minorHAnsi"/>
                    <w:sz w:val="24"/>
                    <w:szCs w:val="24"/>
                  </w:rPr>
                  <w:t>Type: Presentation – Torrie Bell</w:t>
                </w:r>
                <w:r w:rsidR="00194CA0">
                  <w:rPr>
                    <w:rFonts w:cstheme="minorHAnsi"/>
                    <w:sz w:val="24"/>
                    <w:szCs w:val="24"/>
                  </w:rPr>
                  <w:t>, Selena Carl</w:t>
                </w:r>
              </w:p>
              <w:p w14:paraId="10590A21" w14:textId="77777777" w:rsidR="00713D68" w:rsidRPr="00484C5F" w:rsidRDefault="00713D68" w:rsidP="001B5AEE">
                <w:pPr>
                  <w:pStyle w:val="Heading3"/>
                  <w:numPr>
                    <w:ilvl w:val="0"/>
                    <w:numId w:val="14"/>
                  </w:numPr>
                  <w:rPr>
                    <w:rFonts w:asciiTheme="minorHAnsi" w:hAnsiTheme="minorHAnsi" w:cstheme="minorHAnsi"/>
                    <w:color w:val="auto"/>
                    <w:sz w:val="24"/>
                    <w:szCs w:val="24"/>
                  </w:rPr>
                </w:pPr>
                <w:r w:rsidRPr="00484C5F">
                  <w:rPr>
                    <w:rFonts w:asciiTheme="minorHAnsi" w:hAnsiTheme="minorHAnsi" w:cstheme="minorHAnsi"/>
                    <w:color w:val="auto"/>
                    <w:sz w:val="24"/>
                    <w:szCs w:val="24"/>
                  </w:rPr>
                  <w:t xml:space="preserve">Invasive Species Research Conference </w:t>
                </w:r>
              </w:p>
              <w:p w14:paraId="42E64ECF" w14:textId="77777777" w:rsidR="00713D68" w:rsidRPr="00484C5F" w:rsidRDefault="00713D68" w:rsidP="001B5AEE">
                <w:pPr>
                  <w:pStyle w:val="ListParagraph"/>
                  <w:numPr>
                    <w:ilvl w:val="1"/>
                    <w:numId w:val="14"/>
                  </w:numPr>
                  <w:rPr>
                    <w:rFonts w:cstheme="minorHAnsi"/>
                    <w:sz w:val="24"/>
                    <w:szCs w:val="24"/>
                  </w:rPr>
                </w:pPr>
                <w:r w:rsidRPr="00484C5F">
                  <w:rPr>
                    <w:rFonts w:cstheme="minorHAnsi"/>
                    <w:sz w:val="24"/>
                    <w:szCs w:val="24"/>
                  </w:rPr>
                  <w:t>Organization: Invasive Species Council of BC</w:t>
                </w:r>
              </w:p>
              <w:p w14:paraId="186A253B" w14:textId="77777777" w:rsidR="00713D68" w:rsidRPr="00484C5F" w:rsidRDefault="00713D68" w:rsidP="001B5AEE">
                <w:pPr>
                  <w:pStyle w:val="ListParagraph"/>
                  <w:numPr>
                    <w:ilvl w:val="1"/>
                    <w:numId w:val="14"/>
                  </w:numPr>
                  <w:rPr>
                    <w:rFonts w:cstheme="minorHAnsi"/>
                    <w:sz w:val="24"/>
                    <w:szCs w:val="24"/>
                  </w:rPr>
                </w:pPr>
                <w:r w:rsidRPr="00484C5F">
                  <w:rPr>
                    <w:rFonts w:cstheme="minorHAnsi"/>
                    <w:sz w:val="24"/>
                    <w:szCs w:val="24"/>
                  </w:rPr>
                  <w:t>Date: May 13- 15, 2025</w:t>
                </w:r>
              </w:p>
              <w:p w14:paraId="5CCF17F4" w14:textId="6BBA8026" w:rsidR="00713D68" w:rsidRDefault="00713D68" w:rsidP="001B5AEE">
                <w:pPr>
                  <w:pStyle w:val="ListParagraph"/>
                  <w:numPr>
                    <w:ilvl w:val="1"/>
                    <w:numId w:val="14"/>
                  </w:numPr>
                  <w:rPr>
                    <w:rFonts w:cstheme="minorHAnsi"/>
                    <w:sz w:val="24"/>
                    <w:szCs w:val="24"/>
                  </w:rPr>
                </w:pPr>
                <w:r w:rsidRPr="00484C5F">
                  <w:rPr>
                    <w:rFonts w:cstheme="minorHAnsi"/>
                    <w:sz w:val="24"/>
                    <w:szCs w:val="24"/>
                  </w:rPr>
                  <w:t>Type: Presentation – Dr Brian Heise</w:t>
                </w:r>
              </w:p>
              <w:p w14:paraId="2DB9AC1C" w14:textId="42926190" w:rsidR="00194CA0" w:rsidRPr="00484C5F" w:rsidRDefault="00194CA0" w:rsidP="001B5AEE">
                <w:pPr>
                  <w:pStyle w:val="Heading3"/>
                  <w:numPr>
                    <w:ilvl w:val="0"/>
                    <w:numId w:val="14"/>
                  </w:numPr>
                  <w:rPr>
                    <w:rFonts w:asciiTheme="minorHAnsi" w:hAnsiTheme="minorHAnsi" w:cstheme="minorHAnsi"/>
                    <w:color w:val="auto"/>
                    <w:sz w:val="24"/>
                    <w:szCs w:val="24"/>
                  </w:rPr>
                </w:pPr>
                <w:r>
                  <w:rPr>
                    <w:rFonts w:asciiTheme="minorHAnsi" w:hAnsiTheme="minorHAnsi" w:cstheme="minorHAnsi"/>
                    <w:color w:val="auto"/>
                    <w:sz w:val="24"/>
                    <w:szCs w:val="24"/>
                  </w:rPr>
                  <w:t>BC Nature Spring Conference</w:t>
                </w:r>
              </w:p>
              <w:p w14:paraId="471E0903" w14:textId="0B5629AD" w:rsidR="00194CA0" w:rsidRPr="00484C5F" w:rsidRDefault="00194CA0" w:rsidP="001B5AEE">
                <w:pPr>
                  <w:pStyle w:val="ListParagraph"/>
                  <w:numPr>
                    <w:ilvl w:val="1"/>
                    <w:numId w:val="14"/>
                  </w:numPr>
                  <w:rPr>
                    <w:rFonts w:cstheme="minorHAnsi"/>
                    <w:sz w:val="24"/>
                    <w:szCs w:val="24"/>
                  </w:rPr>
                </w:pPr>
                <w:r w:rsidRPr="00484C5F">
                  <w:rPr>
                    <w:rFonts w:cstheme="minorHAnsi"/>
                    <w:sz w:val="24"/>
                    <w:szCs w:val="24"/>
                  </w:rPr>
                  <w:t xml:space="preserve">Date: </w:t>
                </w:r>
                <w:r>
                  <w:rPr>
                    <w:rFonts w:cstheme="minorHAnsi"/>
                    <w:sz w:val="24"/>
                    <w:szCs w:val="24"/>
                  </w:rPr>
                  <w:t xml:space="preserve">May </w:t>
                </w:r>
                <w:r w:rsidRPr="00484C5F">
                  <w:rPr>
                    <w:rFonts w:cstheme="minorHAnsi"/>
                    <w:sz w:val="24"/>
                    <w:szCs w:val="24"/>
                  </w:rPr>
                  <w:t>2025</w:t>
                </w:r>
              </w:p>
              <w:p w14:paraId="2DF37FBC" w14:textId="69DACF10" w:rsidR="00194CA0" w:rsidRDefault="00194CA0" w:rsidP="001B5AEE">
                <w:pPr>
                  <w:pStyle w:val="ListParagraph"/>
                  <w:numPr>
                    <w:ilvl w:val="1"/>
                    <w:numId w:val="14"/>
                  </w:numPr>
                  <w:rPr>
                    <w:rFonts w:cstheme="minorHAnsi"/>
                    <w:sz w:val="24"/>
                    <w:szCs w:val="24"/>
                  </w:rPr>
                </w:pPr>
                <w:r w:rsidRPr="00484C5F">
                  <w:rPr>
                    <w:rFonts w:cstheme="minorHAnsi"/>
                    <w:sz w:val="24"/>
                    <w:szCs w:val="24"/>
                  </w:rPr>
                  <w:t xml:space="preserve">Type: Presentation – </w:t>
                </w:r>
                <w:r>
                  <w:rPr>
                    <w:rFonts w:cstheme="minorHAnsi"/>
                    <w:sz w:val="24"/>
                    <w:szCs w:val="24"/>
                  </w:rPr>
                  <w:t>Selena Carl</w:t>
                </w:r>
              </w:p>
              <w:p w14:paraId="5948A5D4" w14:textId="7F202D54" w:rsidR="00194CA0" w:rsidRPr="00484C5F" w:rsidRDefault="00194CA0" w:rsidP="001B5AEE">
                <w:pPr>
                  <w:pStyle w:val="Heading3"/>
                  <w:numPr>
                    <w:ilvl w:val="0"/>
                    <w:numId w:val="14"/>
                  </w:numPr>
                  <w:rPr>
                    <w:rFonts w:asciiTheme="minorHAnsi" w:hAnsiTheme="minorHAnsi" w:cstheme="minorHAnsi"/>
                    <w:color w:val="auto"/>
                    <w:sz w:val="24"/>
                    <w:szCs w:val="24"/>
                  </w:rPr>
                </w:pPr>
                <w:r>
                  <w:rPr>
                    <w:rFonts w:asciiTheme="minorHAnsi" w:hAnsiTheme="minorHAnsi" w:cstheme="minorHAnsi"/>
                    <w:color w:val="auto"/>
                    <w:sz w:val="24"/>
                    <w:szCs w:val="24"/>
                  </w:rPr>
                  <w:t>Nicola Naturalist Society</w:t>
                </w:r>
              </w:p>
              <w:p w14:paraId="70473B03" w14:textId="19AF343C" w:rsidR="00194CA0" w:rsidRPr="00484C5F" w:rsidRDefault="00194CA0" w:rsidP="001B5AEE">
                <w:pPr>
                  <w:pStyle w:val="ListParagraph"/>
                  <w:numPr>
                    <w:ilvl w:val="1"/>
                    <w:numId w:val="14"/>
                  </w:numPr>
                  <w:rPr>
                    <w:rFonts w:cstheme="minorHAnsi"/>
                    <w:sz w:val="24"/>
                    <w:szCs w:val="24"/>
                  </w:rPr>
                </w:pPr>
                <w:r w:rsidRPr="00484C5F">
                  <w:rPr>
                    <w:rFonts w:cstheme="minorHAnsi"/>
                    <w:sz w:val="24"/>
                    <w:szCs w:val="24"/>
                  </w:rPr>
                  <w:t xml:space="preserve">Date: </w:t>
                </w:r>
                <w:r>
                  <w:rPr>
                    <w:rFonts w:cstheme="minorHAnsi"/>
                    <w:sz w:val="24"/>
                    <w:szCs w:val="24"/>
                  </w:rPr>
                  <w:t>November</w:t>
                </w:r>
                <w:r w:rsidRPr="00484C5F">
                  <w:rPr>
                    <w:rFonts w:cstheme="minorHAnsi"/>
                    <w:sz w:val="24"/>
                    <w:szCs w:val="24"/>
                  </w:rPr>
                  <w:t xml:space="preserve"> 2025</w:t>
                </w:r>
              </w:p>
              <w:p w14:paraId="503F36A1" w14:textId="7E3539E7" w:rsidR="00194CA0" w:rsidRDefault="00194CA0" w:rsidP="001B5AEE">
                <w:pPr>
                  <w:pStyle w:val="ListParagraph"/>
                  <w:numPr>
                    <w:ilvl w:val="1"/>
                    <w:numId w:val="14"/>
                  </w:numPr>
                  <w:rPr>
                    <w:rFonts w:cstheme="minorHAnsi"/>
                    <w:sz w:val="24"/>
                    <w:szCs w:val="24"/>
                  </w:rPr>
                </w:pPr>
                <w:r w:rsidRPr="00194CA0">
                  <w:rPr>
                    <w:rFonts w:cstheme="minorHAnsi"/>
                    <w:sz w:val="24"/>
                    <w:szCs w:val="24"/>
                  </w:rPr>
                  <w:t>Type: Presentation – Selena Carl</w:t>
                </w:r>
              </w:p>
              <w:p w14:paraId="1ED01836" w14:textId="09833359" w:rsidR="00194CA0" w:rsidRPr="00484C5F" w:rsidRDefault="00194CA0" w:rsidP="001B5AEE">
                <w:pPr>
                  <w:pStyle w:val="Heading3"/>
                  <w:numPr>
                    <w:ilvl w:val="0"/>
                    <w:numId w:val="14"/>
                  </w:numPr>
                  <w:rPr>
                    <w:rFonts w:asciiTheme="minorHAnsi" w:hAnsiTheme="minorHAnsi" w:cstheme="minorHAnsi"/>
                    <w:color w:val="auto"/>
                    <w:sz w:val="24"/>
                    <w:szCs w:val="24"/>
                  </w:rPr>
                </w:pPr>
                <w:proofErr w:type="spellStart"/>
                <w:r>
                  <w:rPr>
                    <w:rFonts w:asciiTheme="minorHAnsi" w:hAnsiTheme="minorHAnsi" w:cstheme="minorHAnsi"/>
                    <w:color w:val="auto"/>
                    <w:sz w:val="24"/>
                    <w:szCs w:val="24"/>
                  </w:rPr>
                  <w:lastRenderedPageBreak/>
                  <w:t>Integated</w:t>
                </w:r>
                <w:proofErr w:type="spellEnd"/>
                <w:r>
                  <w:rPr>
                    <w:rFonts w:asciiTheme="minorHAnsi" w:hAnsiTheme="minorHAnsi" w:cstheme="minorHAnsi"/>
                    <w:color w:val="auto"/>
                    <w:sz w:val="24"/>
                    <w:szCs w:val="24"/>
                  </w:rPr>
                  <w:t xml:space="preserve"> Vegetation Management Association of BC</w:t>
                </w:r>
              </w:p>
              <w:p w14:paraId="44D4EAA1" w14:textId="405393E1" w:rsidR="00194CA0" w:rsidRPr="00484C5F" w:rsidRDefault="00194CA0" w:rsidP="001B5AEE">
                <w:pPr>
                  <w:pStyle w:val="ListParagraph"/>
                  <w:numPr>
                    <w:ilvl w:val="1"/>
                    <w:numId w:val="14"/>
                  </w:numPr>
                  <w:rPr>
                    <w:rFonts w:cstheme="minorHAnsi"/>
                    <w:sz w:val="24"/>
                    <w:szCs w:val="24"/>
                  </w:rPr>
                </w:pPr>
                <w:r w:rsidRPr="00484C5F">
                  <w:rPr>
                    <w:rFonts w:cstheme="minorHAnsi"/>
                    <w:sz w:val="24"/>
                    <w:szCs w:val="24"/>
                  </w:rPr>
                  <w:t>Date:</w:t>
                </w:r>
                <w:r>
                  <w:rPr>
                    <w:rFonts w:cstheme="minorHAnsi"/>
                    <w:sz w:val="24"/>
                    <w:szCs w:val="24"/>
                  </w:rPr>
                  <w:t xml:space="preserve"> November </w:t>
                </w:r>
                <w:r w:rsidRPr="00484C5F">
                  <w:rPr>
                    <w:rFonts w:cstheme="minorHAnsi"/>
                    <w:sz w:val="24"/>
                    <w:szCs w:val="24"/>
                  </w:rPr>
                  <w:t>2025</w:t>
                </w:r>
              </w:p>
              <w:p w14:paraId="77BED1D9" w14:textId="32D91E85" w:rsidR="00194CA0" w:rsidRPr="00194CA0" w:rsidRDefault="00194CA0" w:rsidP="001B5AEE">
                <w:pPr>
                  <w:pStyle w:val="ListParagraph"/>
                  <w:numPr>
                    <w:ilvl w:val="1"/>
                    <w:numId w:val="14"/>
                  </w:numPr>
                  <w:rPr>
                    <w:rFonts w:cstheme="minorHAnsi"/>
                    <w:sz w:val="24"/>
                    <w:szCs w:val="24"/>
                  </w:rPr>
                </w:pPr>
                <w:r w:rsidRPr="00194CA0">
                  <w:rPr>
                    <w:rFonts w:cstheme="minorHAnsi"/>
                    <w:sz w:val="24"/>
                    <w:szCs w:val="24"/>
                  </w:rPr>
                  <w:t>Type: Presentation – Selena Carl</w:t>
                </w:r>
              </w:p>
              <w:p w14:paraId="5D6E3DCD" w14:textId="5D55BF3D" w:rsidR="00441465" w:rsidRPr="00484C5F" w:rsidRDefault="00366D54" w:rsidP="001B5AEE">
                <w:pPr>
                  <w:pStyle w:val="Heading3"/>
                  <w:numPr>
                    <w:ilvl w:val="0"/>
                    <w:numId w:val="14"/>
                  </w:numPr>
                  <w:rPr>
                    <w:rFonts w:asciiTheme="minorHAnsi" w:hAnsiTheme="minorHAnsi" w:cstheme="minorHAnsi"/>
                    <w:color w:val="auto"/>
                    <w:sz w:val="24"/>
                    <w:szCs w:val="24"/>
                  </w:rPr>
                </w:pPr>
                <w:r w:rsidRPr="00484C5F">
                  <w:rPr>
                    <w:rFonts w:asciiTheme="minorHAnsi" w:hAnsiTheme="minorHAnsi" w:cstheme="minorHAnsi"/>
                    <w:color w:val="auto"/>
                    <w:sz w:val="24"/>
                    <w:szCs w:val="24"/>
                  </w:rPr>
                  <w:t xml:space="preserve">      </w:t>
                </w:r>
                <w:r w:rsidR="00441465" w:rsidRPr="00484C5F">
                  <w:rPr>
                    <w:rFonts w:asciiTheme="minorHAnsi" w:hAnsiTheme="minorHAnsi" w:cstheme="minorHAnsi"/>
                    <w:color w:val="auto"/>
                    <w:sz w:val="24"/>
                    <w:szCs w:val="24"/>
                  </w:rPr>
                  <w:t>Pacific Salmon Science Symposium</w:t>
                </w:r>
              </w:p>
              <w:p w14:paraId="5FBC271D" w14:textId="5CC9DBE5" w:rsidR="00441465" w:rsidRPr="00484C5F" w:rsidRDefault="00441465" w:rsidP="001B5AEE">
                <w:pPr>
                  <w:pStyle w:val="ListParagraph"/>
                  <w:numPr>
                    <w:ilvl w:val="1"/>
                    <w:numId w:val="14"/>
                  </w:numPr>
                  <w:rPr>
                    <w:rFonts w:cstheme="minorHAnsi"/>
                    <w:sz w:val="24"/>
                    <w:szCs w:val="24"/>
                  </w:rPr>
                </w:pPr>
                <w:r w:rsidRPr="00484C5F">
                  <w:rPr>
                    <w:rFonts w:cstheme="minorHAnsi"/>
                    <w:sz w:val="24"/>
                    <w:szCs w:val="24"/>
                  </w:rPr>
                  <w:t>Organization: Fisheries and Oceans Canada</w:t>
                </w:r>
              </w:p>
              <w:p w14:paraId="503569A9" w14:textId="6D17DD4D" w:rsidR="00441465" w:rsidRPr="00484C5F" w:rsidRDefault="00441465" w:rsidP="001B5AEE">
                <w:pPr>
                  <w:pStyle w:val="ListParagraph"/>
                  <w:numPr>
                    <w:ilvl w:val="1"/>
                    <w:numId w:val="14"/>
                  </w:numPr>
                  <w:rPr>
                    <w:rFonts w:cstheme="minorHAnsi"/>
                    <w:sz w:val="24"/>
                    <w:szCs w:val="24"/>
                  </w:rPr>
                </w:pPr>
                <w:r w:rsidRPr="00484C5F">
                  <w:rPr>
                    <w:rFonts w:cstheme="minorHAnsi"/>
                    <w:sz w:val="24"/>
                    <w:szCs w:val="24"/>
                  </w:rPr>
                  <w:t xml:space="preserve">Date: </w:t>
                </w:r>
                <w:r w:rsidR="002F490C" w:rsidRPr="00484C5F">
                  <w:rPr>
                    <w:rFonts w:cstheme="minorHAnsi"/>
                    <w:sz w:val="24"/>
                    <w:szCs w:val="24"/>
                  </w:rPr>
                  <w:t>December 2</w:t>
                </w:r>
                <w:r w:rsidR="002F490C" w:rsidRPr="00484C5F">
                  <w:rPr>
                    <w:rFonts w:cstheme="minorHAnsi"/>
                    <w:sz w:val="24"/>
                    <w:szCs w:val="24"/>
                    <w:vertAlign w:val="superscript"/>
                  </w:rPr>
                  <w:t>nd</w:t>
                </w:r>
                <w:r w:rsidR="002F490C" w:rsidRPr="00484C5F">
                  <w:rPr>
                    <w:rFonts w:cstheme="minorHAnsi"/>
                    <w:sz w:val="24"/>
                    <w:szCs w:val="24"/>
                  </w:rPr>
                  <w:t>, 2025</w:t>
                </w:r>
              </w:p>
              <w:p w14:paraId="6B9AD99A" w14:textId="70CD553C" w:rsidR="00194CA0" w:rsidRPr="00194CA0" w:rsidRDefault="00441465" w:rsidP="001B5AEE">
                <w:pPr>
                  <w:pStyle w:val="ListParagraph"/>
                  <w:numPr>
                    <w:ilvl w:val="1"/>
                    <w:numId w:val="14"/>
                  </w:numPr>
                  <w:rPr>
                    <w:rFonts w:cstheme="minorHAnsi"/>
                    <w:sz w:val="24"/>
                    <w:szCs w:val="24"/>
                  </w:rPr>
                </w:pPr>
                <w:r w:rsidRPr="00484C5F">
                  <w:rPr>
                    <w:rFonts w:cstheme="minorHAnsi"/>
                    <w:sz w:val="24"/>
                    <w:szCs w:val="24"/>
                  </w:rPr>
                  <w:t xml:space="preserve">Type: Presentation – </w:t>
                </w:r>
                <w:r w:rsidR="002F490C" w:rsidRPr="00484C5F">
                  <w:rPr>
                    <w:rFonts w:cstheme="minorHAnsi"/>
                    <w:sz w:val="24"/>
                    <w:szCs w:val="24"/>
                  </w:rPr>
                  <w:t>Tommy Pontbriand</w:t>
                </w:r>
              </w:p>
              <w:p w14:paraId="104BC0A8" w14:textId="1D9876CA" w:rsidR="00194CA0" w:rsidRPr="00484C5F" w:rsidRDefault="00194CA0" w:rsidP="001B5AEE">
                <w:pPr>
                  <w:pStyle w:val="Heading3"/>
                  <w:numPr>
                    <w:ilvl w:val="0"/>
                    <w:numId w:val="14"/>
                  </w:numPr>
                  <w:rPr>
                    <w:rFonts w:asciiTheme="minorHAnsi" w:hAnsiTheme="minorHAnsi" w:cstheme="minorHAnsi"/>
                    <w:color w:val="auto"/>
                    <w:sz w:val="24"/>
                    <w:szCs w:val="24"/>
                  </w:rPr>
                </w:pPr>
                <w:r>
                  <w:rPr>
                    <w:rFonts w:asciiTheme="minorHAnsi" w:hAnsiTheme="minorHAnsi" w:cstheme="minorHAnsi"/>
                    <w:color w:val="auto"/>
                    <w:sz w:val="24"/>
                    <w:szCs w:val="24"/>
                  </w:rPr>
                  <w:t>New Zealand and Australian Freshwater Sciences Society Joint Conference</w:t>
                </w:r>
              </w:p>
              <w:p w14:paraId="10A9DDE6" w14:textId="46FF7498" w:rsidR="00194CA0" w:rsidRPr="00484C5F" w:rsidRDefault="00194CA0" w:rsidP="001B5AEE">
                <w:pPr>
                  <w:pStyle w:val="ListParagraph"/>
                  <w:numPr>
                    <w:ilvl w:val="1"/>
                    <w:numId w:val="14"/>
                  </w:numPr>
                  <w:rPr>
                    <w:rFonts w:cstheme="minorHAnsi"/>
                    <w:sz w:val="24"/>
                    <w:szCs w:val="24"/>
                  </w:rPr>
                </w:pPr>
                <w:r w:rsidRPr="00484C5F">
                  <w:rPr>
                    <w:rFonts w:cstheme="minorHAnsi"/>
                    <w:sz w:val="24"/>
                    <w:szCs w:val="24"/>
                  </w:rPr>
                  <w:t xml:space="preserve">Date: </w:t>
                </w:r>
                <w:r>
                  <w:rPr>
                    <w:rFonts w:cstheme="minorHAnsi"/>
                    <w:sz w:val="24"/>
                    <w:szCs w:val="24"/>
                  </w:rPr>
                  <w:t>December 2025</w:t>
                </w:r>
              </w:p>
              <w:p w14:paraId="5CC8B921" w14:textId="39AD0F55" w:rsidR="00441465" w:rsidRPr="00194CA0" w:rsidRDefault="00194CA0" w:rsidP="001B5AEE">
                <w:pPr>
                  <w:pStyle w:val="ListParagraph"/>
                  <w:numPr>
                    <w:ilvl w:val="1"/>
                    <w:numId w:val="14"/>
                  </w:numPr>
                  <w:rPr>
                    <w:rFonts w:cstheme="minorHAnsi"/>
                    <w:sz w:val="24"/>
                    <w:szCs w:val="24"/>
                  </w:rPr>
                </w:pPr>
                <w:r w:rsidRPr="00484C5F">
                  <w:rPr>
                    <w:rFonts w:cstheme="minorHAnsi"/>
                    <w:sz w:val="24"/>
                    <w:szCs w:val="24"/>
                  </w:rPr>
                  <w:t xml:space="preserve">Type: Presentation – </w:t>
                </w:r>
                <w:r>
                  <w:rPr>
                    <w:rFonts w:cstheme="minorHAnsi"/>
                    <w:sz w:val="24"/>
                    <w:szCs w:val="24"/>
                  </w:rPr>
                  <w:t>Selena Carl</w:t>
                </w:r>
              </w:p>
              <w:p w14:paraId="4ACD4CCC" w14:textId="77777777" w:rsidR="00713D68" w:rsidRPr="00484C5F" w:rsidRDefault="00713D68" w:rsidP="00713D68">
                <w:pPr>
                  <w:pStyle w:val="Heading2"/>
                  <w:rPr>
                    <w:rFonts w:asciiTheme="minorHAnsi" w:hAnsiTheme="minorHAnsi" w:cstheme="minorHAnsi"/>
                    <w:color w:val="auto"/>
                    <w:sz w:val="24"/>
                    <w:szCs w:val="24"/>
                  </w:rPr>
                </w:pPr>
                <w:r w:rsidRPr="00484C5F">
                  <w:rPr>
                    <w:rFonts w:asciiTheme="minorHAnsi" w:hAnsiTheme="minorHAnsi" w:cstheme="minorHAnsi"/>
                    <w:color w:val="auto"/>
                    <w:sz w:val="24"/>
                    <w:szCs w:val="24"/>
                  </w:rPr>
                  <w:t xml:space="preserve">Communications: </w:t>
                </w:r>
              </w:p>
              <w:p w14:paraId="4107FA03" w14:textId="77777777" w:rsidR="00713D68" w:rsidRPr="00484C5F" w:rsidRDefault="00713D68" w:rsidP="001B5AEE">
                <w:pPr>
                  <w:pStyle w:val="Heading3"/>
                  <w:numPr>
                    <w:ilvl w:val="0"/>
                    <w:numId w:val="14"/>
                  </w:numPr>
                  <w:rPr>
                    <w:rFonts w:asciiTheme="minorHAnsi" w:hAnsiTheme="minorHAnsi" w:cstheme="minorHAnsi"/>
                    <w:color w:val="auto"/>
                    <w:sz w:val="24"/>
                    <w:szCs w:val="24"/>
                  </w:rPr>
                </w:pPr>
                <w:r w:rsidRPr="00484C5F">
                  <w:rPr>
                    <w:rFonts w:asciiTheme="minorHAnsi" w:hAnsiTheme="minorHAnsi" w:cstheme="minorHAnsi"/>
                    <w:color w:val="auto"/>
                    <w:sz w:val="24"/>
                    <w:szCs w:val="24"/>
                  </w:rPr>
                  <w:t>Four Food Chiefs Gathering – Okanagan Nation Alliance</w:t>
                </w:r>
              </w:p>
              <w:p w14:paraId="6A0F1F00" w14:textId="77777777" w:rsidR="00713D68" w:rsidRPr="00484C5F" w:rsidRDefault="00713D68" w:rsidP="001B5AEE">
                <w:pPr>
                  <w:pStyle w:val="ListParagraph"/>
                  <w:numPr>
                    <w:ilvl w:val="1"/>
                    <w:numId w:val="14"/>
                  </w:numPr>
                  <w:rPr>
                    <w:rFonts w:cstheme="minorHAnsi"/>
                    <w:sz w:val="24"/>
                    <w:szCs w:val="24"/>
                  </w:rPr>
                </w:pPr>
                <w:r w:rsidRPr="00484C5F">
                  <w:rPr>
                    <w:rFonts w:cstheme="minorHAnsi"/>
                    <w:sz w:val="24"/>
                    <w:szCs w:val="24"/>
                  </w:rPr>
                  <w:t>Date: November 13-14</w:t>
                </w:r>
                <w:r w:rsidRPr="00484C5F">
                  <w:rPr>
                    <w:rFonts w:cstheme="minorHAnsi"/>
                    <w:sz w:val="24"/>
                    <w:szCs w:val="24"/>
                    <w:vertAlign w:val="superscript"/>
                  </w:rPr>
                  <w:t>th</w:t>
                </w:r>
                <w:r w:rsidRPr="00484C5F">
                  <w:rPr>
                    <w:rFonts w:cstheme="minorHAnsi"/>
                    <w:sz w:val="24"/>
                    <w:szCs w:val="24"/>
                  </w:rPr>
                  <w:t>, 2024</w:t>
                </w:r>
              </w:p>
              <w:p w14:paraId="61254200" w14:textId="77777777" w:rsidR="00713D68" w:rsidRPr="00484C5F" w:rsidRDefault="00713D68" w:rsidP="001B5AEE">
                <w:pPr>
                  <w:pStyle w:val="ListParagraph"/>
                  <w:numPr>
                    <w:ilvl w:val="1"/>
                    <w:numId w:val="14"/>
                  </w:numPr>
                  <w:rPr>
                    <w:rFonts w:cstheme="minorHAnsi"/>
                    <w:sz w:val="24"/>
                    <w:szCs w:val="24"/>
                  </w:rPr>
                </w:pPr>
                <w:r w:rsidRPr="00484C5F">
                  <w:rPr>
                    <w:rFonts w:cstheme="minorHAnsi"/>
                    <w:sz w:val="24"/>
                    <w:szCs w:val="24"/>
                  </w:rPr>
                  <w:t xml:space="preserve">Format: In-person community engagement </w:t>
                </w:r>
              </w:p>
              <w:p w14:paraId="6D61F5A1" w14:textId="77777777" w:rsidR="00713D68" w:rsidRPr="00484C5F" w:rsidRDefault="00713D68" w:rsidP="001B5AEE">
                <w:pPr>
                  <w:pStyle w:val="ListParagraph"/>
                  <w:numPr>
                    <w:ilvl w:val="1"/>
                    <w:numId w:val="14"/>
                  </w:numPr>
                  <w:rPr>
                    <w:rFonts w:cstheme="minorHAnsi"/>
                    <w:sz w:val="24"/>
                    <w:szCs w:val="24"/>
                  </w:rPr>
                </w:pPr>
                <w:r w:rsidRPr="00484C5F">
                  <w:rPr>
                    <w:rFonts w:cstheme="minorHAnsi"/>
                    <w:sz w:val="24"/>
                    <w:szCs w:val="24"/>
                  </w:rPr>
                  <w:t xml:space="preserve">Description: Torrie Bell participated in one day of the gathering on November 13th, focusing on information sharing and utilizing the </w:t>
                </w:r>
                <w:proofErr w:type="spellStart"/>
                <w:r w:rsidRPr="00484C5F">
                  <w:rPr>
                    <w:rFonts w:cstheme="minorHAnsi"/>
                    <w:i/>
                    <w:iCs/>
                    <w:sz w:val="24"/>
                    <w:szCs w:val="24"/>
                  </w:rPr>
                  <w:t>enowkinwixw</w:t>
                </w:r>
                <w:proofErr w:type="spellEnd"/>
                <w:r w:rsidRPr="00484C5F">
                  <w:rPr>
                    <w:rFonts w:cstheme="minorHAnsi"/>
                    <w:i/>
                    <w:iCs/>
                    <w:sz w:val="24"/>
                    <w:szCs w:val="24"/>
                  </w:rPr>
                  <w:t xml:space="preserve"> </w:t>
                </w:r>
                <w:r w:rsidRPr="00484C5F">
                  <w:rPr>
                    <w:rFonts w:cstheme="minorHAnsi"/>
                    <w:sz w:val="24"/>
                    <w:szCs w:val="24"/>
                  </w:rPr>
                  <w:t xml:space="preserve">model through the four food chiefs. She attended workshops, presentations, and keynote speakers. During intermission breaks, she shared her research informally with community members at the ONA information table and heard stories and shared knowledge from attendees. </w:t>
                </w:r>
              </w:p>
              <w:p w14:paraId="777F2872" w14:textId="77777777" w:rsidR="00713D68" w:rsidRPr="00484C5F" w:rsidRDefault="00713D68" w:rsidP="001B5AEE">
                <w:pPr>
                  <w:pStyle w:val="Heading2"/>
                  <w:numPr>
                    <w:ilvl w:val="0"/>
                    <w:numId w:val="14"/>
                  </w:numPr>
                  <w:rPr>
                    <w:rFonts w:asciiTheme="minorHAnsi" w:hAnsiTheme="minorHAnsi" w:cstheme="minorHAnsi"/>
                    <w:color w:val="auto"/>
                    <w:sz w:val="24"/>
                    <w:szCs w:val="24"/>
                  </w:rPr>
                </w:pPr>
                <w:r w:rsidRPr="00484C5F">
                  <w:rPr>
                    <w:rFonts w:asciiTheme="minorHAnsi" w:hAnsiTheme="minorHAnsi" w:cstheme="minorHAnsi"/>
                    <w:color w:val="auto"/>
                    <w:sz w:val="24"/>
                    <w:szCs w:val="24"/>
                  </w:rPr>
                  <w:t>Habitat Conservation Trust Foundation</w:t>
                </w:r>
              </w:p>
              <w:p w14:paraId="643F821E" w14:textId="77777777" w:rsidR="00713D68" w:rsidRPr="00484C5F" w:rsidRDefault="00713D68" w:rsidP="001B5AEE">
                <w:pPr>
                  <w:pStyle w:val="ListParagraph"/>
                  <w:numPr>
                    <w:ilvl w:val="1"/>
                    <w:numId w:val="14"/>
                  </w:numPr>
                  <w:rPr>
                    <w:rFonts w:cstheme="minorHAnsi"/>
                    <w:sz w:val="24"/>
                    <w:szCs w:val="24"/>
                  </w:rPr>
                </w:pPr>
                <w:r w:rsidRPr="00484C5F">
                  <w:rPr>
                    <w:rFonts w:cstheme="minorHAnsi"/>
                    <w:sz w:val="24"/>
                    <w:szCs w:val="24"/>
                  </w:rPr>
                  <w:t>Product: Scholarship recipient bio and social media feature</w:t>
                </w:r>
              </w:p>
              <w:p w14:paraId="736F9788" w14:textId="77777777" w:rsidR="00713D68" w:rsidRPr="00484C5F" w:rsidRDefault="00713D68" w:rsidP="001B5AEE">
                <w:pPr>
                  <w:pStyle w:val="ListParagraph"/>
                  <w:numPr>
                    <w:ilvl w:val="1"/>
                    <w:numId w:val="14"/>
                  </w:numPr>
                  <w:rPr>
                    <w:rFonts w:cstheme="minorHAnsi"/>
                    <w:sz w:val="24"/>
                    <w:szCs w:val="24"/>
                  </w:rPr>
                </w:pPr>
                <w:r w:rsidRPr="00484C5F">
                  <w:rPr>
                    <w:rFonts w:cstheme="minorHAnsi"/>
                    <w:sz w:val="24"/>
                    <w:szCs w:val="24"/>
                  </w:rPr>
                  <w:t>Description: Al Martin HCTF Conservation Scholarship recipient profile highlighting this research.</w:t>
                </w:r>
              </w:p>
              <w:p w14:paraId="1B15260F" w14:textId="77777777" w:rsidR="00713D68" w:rsidRPr="00484C5F" w:rsidRDefault="00713D68" w:rsidP="001B5AEE">
                <w:pPr>
                  <w:pStyle w:val="ListParagraph"/>
                  <w:numPr>
                    <w:ilvl w:val="1"/>
                    <w:numId w:val="14"/>
                  </w:numPr>
                  <w:rPr>
                    <w:rFonts w:cstheme="minorHAnsi"/>
                    <w:sz w:val="24"/>
                    <w:szCs w:val="24"/>
                  </w:rPr>
                </w:pPr>
                <w:r w:rsidRPr="00484C5F">
                  <w:rPr>
                    <w:rFonts w:cstheme="minorHAnsi"/>
                    <w:sz w:val="24"/>
                    <w:szCs w:val="24"/>
                  </w:rPr>
                  <w:t xml:space="preserve">Links: </w:t>
                </w:r>
              </w:p>
              <w:p w14:paraId="1561C56C" w14:textId="77777777" w:rsidR="00713D68" w:rsidRPr="00484C5F" w:rsidRDefault="00713D68" w:rsidP="001B5AEE">
                <w:pPr>
                  <w:pStyle w:val="ListParagraph"/>
                  <w:numPr>
                    <w:ilvl w:val="2"/>
                    <w:numId w:val="14"/>
                  </w:numPr>
                  <w:rPr>
                    <w:rFonts w:cstheme="minorHAnsi"/>
                    <w:sz w:val="24"/>
                    <w:szCs w:val="24"/>
                  </w:rPr>
                </w:pPr>
                <w:r w:rsidRPr="00484C5F">
                  <w:rPr>
                    <w:rFonts w:cstheme="minorHAnsi"/>
                    <w:sz w:val="24"/>
                    <w:szCs w:val="24"/>
                  </w:rPr>
                  <w:t xml:space="preserve">bio provided on their website </w:t>
                </w:r>
                <w:hyperlink r:id="rId12" w:history="1">
                  <w:r w:rsidRPr="00484C5F">
                    <w:rPr>
                      <w:rStyle w:val="Hyperlink"/>
                      <w:rFonts w:cstheme="minorHAnsi"/>
                      <w:color w:val="auto"/>
                      <w:sz w:val="24"/>
                      <w:szCs w:val="24"/>
                    </w:rPr>
                    <w:t>2025-Recipient-Bios_Torrie_05.pdf</w:t>
                  </w:r>
                </w:hyperlink>
                <w:r w:rsidRPr="00484C5F">
                  <w:rPr>
                    <w:rFonts w:cstheme="minorHAnsi"/>
                    <w:sz w:val="24"/>
                    <w:szCs w:val="24"/>
                  </w:rPr>
                  <w:t xml:space="preserve"> </w:t>
                </w:r>
              </w:p>
              <w:p w14:paraId="62DF8E02" w14:textId="45DE51DE" w:rsidR="00713D68" w:rsidRDefault="00713D68" w:rsidP="001B5AEE">
                <w:pPr>
                  <w:pStyle w:val="ListParagraph"/>
                  <w:numPr>
                    <w:ilvl w:val="2"/>
                    <w:numId w:val="14"/>
                  </w:numPr>
                  <w:rPr>
                    <w:rFonts w:cstheme="minorHAnsi"/>
                    <w:sz w:val="24"/>
                    <w:szCs w:val="24"/>
                  </w:rPr>
                </w:pPr>
                <w:r w:rsidRPr="00484C5F">
                  <w:rPr>
                    <w:rFonts w:cstheme="minorHAnsi"/>
                    <w:sz w:val="24"/>
                    <w:szCs w:val="24"/>
                  </w:rPr>
                  <w:t xml:space="preserve">LinkedIn: </w:t>
                </w:r>
                <w:hyperlink r:id="rId13" w:history="1">
                  <w:r w:rsidR="00194CA0" w:rsidRPr="00155EBD">
                    <w:rPr>
                      <w:rStyle w:val="Hyperlink"/>
                      <w:rFonts w:cstheme="minorHAnsi"/>
                      <w:sz w:val="24"/>
                      <w:szCs w:val="24"/>
                    </w:rPr>
                    <w:t>https://www.linkedin.com/posts/habitat-conservation-trust-foundation_scholarship-student-highlight-torrie-nicholas-activity-7384664541781094401-blEU?utm_source=share&amp;utm_medium=member_desktop&amp;rcm=ACoAACec60MBHcMS2j0QIIjAQuQ80e7KPbEnOvk</w:t>
                  </w:r>
                </w:hyperlink>
              </w:p>
              <w:p w14:paraId="70F52E6F" w14:textId="77777777" w:rsidR="001B5AEE" w:rsidRPr="001F0A44" w:rsidRDefault="001B5AEE" w:rsidP="001B5AEE">
                <w:pPr>
                  <w:pStyle w:val="ListParagraph"/>
                  <w:numPr>
                    <w:ilvl w:val="0"/>
                    <w:numId w:val="14"/>
                  </w:numPr>
                  <w:rPr>
                    <w:rFonts w:cstheme="minorHAnsi"/>
                  </w:rPr>
                </w:pPr>
                <w:hyperlink r:id="rId14" w:history="1">
                  <w:proofErr w:type="spellStart"/>
                  <w:r w:rsidRPr="001F0A44">
                    <w:rPr>
                      <w:rStyle w:val="Hyperlink"/>
                      <w:rFonts w:cstheme="minorHAnsi"/>
                    </w:rPr>
                    <w:t>FishSens</w:t>
                  </w:r>
                  <w:proofErr w:type="spellEnd"/>
                  <w:r w:rsidRPr="001F0A44">
                    <w:rPr>
                      <w:rStyle w:val="Hyperlink"/>
                      <w:rFonts w:cstheme="minorHAnsi"/>
                    </w:rPr>
                    <w:t xml:space="preserve"> Magazine | Evaluating the Survival of Chinook Salmon in the Okanagan River System - </w:t>
                  </w:r>
                  <w:proofErr w:type="spellStart"/>
                  <w:r w:rsidRPr="001F0A44">
                    <w:rPr>
                      <w:rStyle w:val="Hyperlink"/>
                      <w:rFonts w:cstheme="minorHAnsi"/>
                    </w:rPr>
                    <w:t>FishSens</w:t>
                  </w:r>
                  <w:proofErr w:type="spellEnd"/>
                  <w:r w:rsidRPr="001F0A44">
                    <w:rPr>
                      <w:rStyle w:val="Hyperlink"/>
                      <w:rFonts w:cstheme="minorHAnsi"/>
                    </w:rPr>
                    <w:t xml:space="preserve"> Magazine</w:t>
                  </w:r>
                </w:hyperlink>
              </w:p>
              <w:p w14:paraId="0903438D" w14:textId="3222C31B" w:rsidR="001B5AEE" w:rsidRPr="001F0A44" w:rsidRDefault="001B5AEE" w:rsidP="001B5AEE">
                <w:pPr>
                  <w:pStyle w:val="ListParagraph"/>
                  <w:numPr>
                    <w:ilvl w:val="1"/>
                    <w:numId w:val="14"/>
                  </w:numPr>
                  <w:rPr>
                    <w:rFonts w:cstheme="minorHAnsi"/>
                  </w:rPr>
                </w:pPr>
                <w:r w:rsidRPr="001F0A44">
                  <w:rPr>
                    <w:rFonts w:cstheme="minorHAnsi"/>
                  </w:rPr>
                  <w:t xml:space="preserve">Journal article where </w:t>
                </w:r>
                <w:r>
                  <w:rPr>
                    <w:rFonts w:cstheme="minorHAnsi"/>
                  </w:rPr>
                  <w:t xml:space="preserve">Selena Carl is </w:t>
                </w:r>
                <w:r w:rsidRPr="001F0A44">
                  <w:rPr>
                    <w:rFonts w:cstheme="minorHAnsi"/>
                  </w:rPr>
                  <w:t xml:space="preserve">featured as an interviewee about </w:t>
                </w:r>
                <w:r>
                  <w:rPr>
                    <w:rFonts w:cstheme="minorHAnsi"/>
                  </w:rPr>
                  <w:t>her</w:t>
                </w:r>
                <w:r w:rsidRPr="001F0A44">
                  <w:rPr>
                    <w:rFonts w:cstheme="minorHAnsi"/>
                  </w:rPr>
                  <w:t xml:space="preserve"> research. </w:t>
                </w:r>
              </w:p>
              <w:p w14:paraId="5D432900" w14:textId="77777777" w:rsidR="001B5AEE" w:rsidRPr="001F0A44" w:rsidRDefault="001B5AEE" w:rsidP="001B5AEE">
                <w:pPr>
                  <w:pStyle w:val="ListParagraph"/>
                  <w:numPr>
                    <w:ilvl w:val="0"/>
                    <w:numId w:val="14"/>
                  </w:numPr>
                  <w:rPr>
                    <w:rFonts w:cstheme="minorHAnsi"/>
                  </w:rPr>
                </w:pPr>
                <w:hyperlink r:id="rId15" w:history="1">
                  <w:r w:rsidRPr="001F0A44">
                    <w:rPr>
                      <w:rStyle w:val="Hyperlink"/>
                      <w:rFonts w:cstheme="minorHAnsi"/>
                    </w:rPr>
                    <w:t>Community Bursary Spotlight: Selena Carl | Pacific Salmon Foundation</w:t>
                  </w:r>
                </w:hyperlink>
              </w:p>
              <w:p w14:paraId="7488C85A" w14:textId="1175FEF7" w:rsidR="001B5AEE" w:rsidRPr="001F0A44" w:rsidRDefault="001B5AEE" w:rsidP="001B5AEE">
                <w:pPr>
                  <w:pStyle w:val="ListParagraph"/>
                  <w:numPr>
                    <w:ilvl w:val="1"/>
                    <w:numId w:val="14"/>
                  </w:numPr>
                  <w:rPr>
                    <w:rFonts w:cstheme="minorHAnsi"/>
                  </w:rPr>
                </w:pPr>
                <w:r w:rsidRPr="001F0A44">
                  <w:rPr>
                    <w:rFonts w:cstheme="minorHAnsi"/>
                  </w:rPr>
                  <w:t xml:space="preserve">Article where </w:t>
                </w:r>
                <w:r>
                  <w:rPr>
                    <w:rFonts w:cstheme="minorHAnsi"/>
                  </w:rPr>
                  <w:t>Selena Carl is</w:t>
                </w:r>
                <w:r w:rsidRPr="001F0A44">
                  <w:rPr>
                    <w:rFonts w:cstheme="minorHAnsi"/>
                  </w:rPr>
                  <w:t xml:space="preserve"> featured as a bursary recipient and was interviewe</w:t>
                </w:r>
                <w:r>
                  <w:rPr>
                    <w:rFonts w:cstheme="minorHAnsi"/>
                  </w:rPr>
                  <w:t>d</w:t>
                </w:r>
                <w:r w:rsidRPr="001F0A44">
                  <w:rPr>
                    <w:rFonts w:cstheme="minorHAnsi"/>
                  </w:rPr>
                  <w:t xml:space="preserve"> about </w:t>
                </w:r>
                <w:r>
                  <w:rPr>
                    <w:rFonts w:cstheme="minorHAnsi"/>
                  </w:rPr>
                  <w:t>her</w:t>
                </w:r>
                <w:r w:rsidRPr="001F0A44">
                  <w:rPr>
                    <w:rFonts w:cstheme="minorHAnsi"/>
                  </w:rPr>
                  <w:t xml:space="preserve"> research.  </w:t>
                </w:r>
              </w:p>
              <w:p w14:paraId="3E7B1F5A" w14:textId="77777777" w:rsidR="001B5AEE" w:rsidRPr="001F0A44" w:rsidRDefault="001B5AEE" w:rsidP="001B5AEE">
                <w:pPr>
                  <w:pStyle w:val="ListParagraph"/>
                  <w:numPr>
                    <w:ilvl w:val="0"/>
                    <w:numId w:val="14"/>
                  </w:numPr>
                  <w:rPr>
                    <w:rFonts w:cstheme="minorHAnsi"/>
                  </w:rPr>
                </w:pPr>
                <w:hyperlink r:id="rId16" w:history="1">
                  <w:r w:rsidRPr="001F0A44">
                    <w:rPr>
                      <w:rStyle w:val="Hyperlink"/>
                      <w:rFonts w:cstheme="minorHAnsi"/>
                    </w:rPr>
                    <w:t>TRU master’s student awarded for salmon conservation – TRU Newsroom</w:t>
                  </w:r>
                </w:hyperlink>
              </w:p>
              <w:p w14:paraId="146EA6E0" w14:textId="011F6BBC" w:rsidR="001B5AEE" w:rsidRPr="001F0A44" w:rsidRDefault="001B5AEE" w:rsidP="001B5AEE">
                <w:pPr>
                  <w:pStyle w:val="ListParagraph"/>
                  <w:numPr>
                    <w:ilvl w:val="1"/>
                    <w:numId w:val="14"/>
                  </w:numPr>
                  <w:rPr>
                    <w:rFonts w:cstheme="minorHAnsi"/>
                  </w:rPr>
                </w:pPr>
                <w:r w:rsidRPr="001F0A44">
                  <w:rPr>
                    <w:rFonts w:cstheme="minorHAnsi"/>
                  </w:rPr>
                  <w:t xml:space="preserve">Web news article where </w:t>
                </w:r>
                <w:r>
                  <w:rPr>
                    <w:rFonts w:cstheme="minorHAnsi"/>
                  </w:rPr>
                  <w:t>Selena Carl’s research is</w:t>
                </w:r>
                <w:r w:rsidRPr="001F0A44">
                  <w:rPr>
                    <w:rFonts w:cstheme="minorHAnsi"/>
                  </w:rPr>
                  <w:t xml:space="preserve"> spotlighted</w:t>
                </w:r>
                <w:r>
                  <w:rPr>
                    <w:rFonts w:cstheme="minorHAnsi"/>
                  </w:rPr>
                  <w:t>.</w:t>
                </w:r>
              </w:p>
              <w:p w14:paraId="7404976B" w14:textId="77777777" w:rsidR="001B5AEE" w:rsidRPr="001F0A44" w:rsidRDefault="001B5AEE" w:rsidP="001B5AEE">
                <w:pPr>
                  <w:pStyle w:val="ListParagraph"/>
                  <w:numPr>
                    <w:ilvl w:val="0"/>
                    <w:numId w:val="14"/>
                  </w:numPr>
                  <w:rPr>
                    <w:rFonts w:cstheme="minorHAnsi"/>
                  </w:rPr>
                </w:pPr>
                <w:hyperlink r:id="rId17" w:history="1">
                  <w:r w:rsidRPr="001F0A44">
                    <w:rPr>
                      <w:rStyle w:val="Hyperlink"/>
                      <w:rFonts w:cstheme="minorHAnsi"/>
                    </w:rPr>
                    <w:t>Seven TRU students awarded prestigious conservation scholarships from HCTF – TRU Newsroom</w:t>
                  </w:r>
                </w:hyperlink>
              </w:p>
              <w:p w14:paraId="6F31DEFA" w14:textId="2D74ADFD" w:rsidR="001B5AEE" w:rsidRPr="001F0A44" w:rsidRDefault="001B5AEE" w:rsidP="001B5AEE">
                <w:pPr>
                  <w:pStyle w:val="ListParagraph"/>
                  <w:numPr>
                    <w:ilvl w:val="1"/>
                    <w:numId w:val="14"/>
                  </w:numPr>
                  <w:rPr>
                    <w:rFonts w:cstheme="minorHAnsi"/>
                  </w:rPr>
                </w:pPr>
                <w:r>
                  <w:rPr>
                    <w:rFonts w:cstheme="minorHAnsi"/>
                  </w:rPr>
                  <w:t>Selena Carl m</w:t>
                </w:r>
                <w:r w:rsidRPr="001F0A44">
                  <w:rPr>
                    <w:rFonts w:cstheme="minorHAnsi"/>
                  </w:rPr>
                  <w:t>entioned as a scholarship recipient</w:t>
                </w:r>
                <w:r>
                  <w:rPr>
                    <w:rFonts w:cstheme="minorHAnsi"/>
                  </w:rPr>
                  <w:t>.</w:t>
                </w:r>
              </w:p>
              <w:p w14:paraId="67440771" w14:textId="77777777" w:rsidR="001B5AEE" w:rsidRPr="001F0A44" w:rsidRDefault="001B5AEE" w:rsidP="001B5AEE">
                <w:pPr>
                  <w:pStyle w:val="ListParagraph"/>
                  <w:numPr>
                    <w:ilvl w:val="0"/>
                    <w:numId w:val="14"/>
                  </w:numPr>
                  <w:rPr>
                    <w:rFonts w:cstheme="minorHAnsi"/>
                  </w:rPr>
                </w:pPr>
                <w:hyperlink r:id="rId18" w:history="1">
                  <w:r w:rsidRPr="001F0A44">
                    <w:rPr>
                      <w:rStyle w:val="Hyperlink"/>
                      <w:rFonts w:cstheme="minorHAnsi"/>
                    </w:rPr>
                    <w:t>2025 Freshwater Fisheries Society of BC Scholarship Recipients Announced - Freshwater Fisheries Society of BC</w:t>
                  </w:r>
                </w:hyperlink>
              </w:p>
              <w:p w14:paraId="37DE662C" w14:textId="7043A092" w:rsidR="001B5AEE" w:rsidRPr="001F0A44" w:rsidRDefault="001B5AEE" w:rsidP="001B5AEE">
                <w:pPr>
                  <w:pStyle w:val="ListParagraph"/>
                  <w:numPr>
                    <w:ilvl w:val="1"/>
                    <w:numId w:val="14"/>
                  </w:numPr>
                  <w:rPr>
                    <w:rFonts w:cstheme="minorHAnsi"/>
                  </w:rPr>
                </w:pPr>
                <w:r>
                  <w:rPr>
                    <w:rFonts w:cstheme="minorHAnsi"/>
                  </w:rPr>
                  <w:lastRenderedPageBreak/>
                  <w:t>Selena Carl m</w:t>
                </w:r>
                <w:r w:rsidRPr="001F0A44">
                  <w:rPr>
                    <w:rFonts w:cstheme="minorHAnsi"/>
                  </w:rPr>
                  <w:t>entioned as a scholarship recipient</w:t>
                </w:r>
                <w:r>
                  <w:rPr>
                    <w:rFonts w:cstheme="minorHAnsi"/>
                  </w:rPr>
                  <w:t>.</w:t>
                </w:r>
              </w:p>
              <w:p w14:paraId="268A4526" w14:textId="3557D166" w:rsidR="00D6085B" w:rsidRDefault="00D6085B" w:rsidP="00B06488"/>
            </w:tc>
          </w:sdtContent>
        </w:sdt>
      </w:tr>
      <w:tr w:rsidR="00D6085B" w14:paraId="5D0C01DB" w14:textId="77777777" w:rsidTr="00F25F10">
        <w:tc>
          <w:tcPr>
            <w:tcW w:w="5000" w:type="pct"/>
            <w:shd w:val="clear" w:color="auto" w:fill="F2F2F2" w:themeFill="background1" w:themeFillShade="F2"/>
          </w:tcPr>
          <w:p w14:paraId="11C39A9F" w14:textId="3735CAD1" w:rsidR="00D6085B" w:rsidRPr="00007C5A" w:rsidRDefault="00007C5A" w:rsidP="00B06488">
            <w:pPr>
              <w:rPr>
                <w:b/>
                <w:bCs/>
              </w:rPr>
            </w:pPr>
            <w:r>
              <w:rPr>
                <w:b/>
                <w:bCs/>
              </w:rPr>
              <w:lastRenderedPageBreak/>
              <w:t>List and describe field work completed</w:t>
            </w:r>
          </w:p>
        </w:tc>
      </w:tr>
      <w:tr w:rsidR="00E236FF" w14:paraId="1CFD60CF" w14:textId="77777777" w:rsidTr="00F25F10">
        <w:trPr>
          <w:trHeight w:val="602"/>
        </w:trPr>
        <w:sdt>
          <w:sdtPr>
            <w:alias w:val="fieldwork"/>
            <w:tag w:val="fieldwork"/>
            <w:id w:val="-1134106347"/>
            <w:placeholder>
              <w:docPart w:val="87EB2CBC50DF4173B530C228C9C0297D"/>
            </w:placeholder>
          </w:sdtPr>
          <w:sdtEndPr/>
          <w:sdtContent>
            <w:tc>
              <w:tcPr>
                <w:tcW w:w="5000" w:type="pct"/>
              </w:tcPr>
              <w:p w14:paraId="7DDF65A2" w14:textId="77777777" w:rsidR="00DC35F4" w:rsidRDefault="00DC35F4" w:rsidP="00B06488">
                <w:r>
                  <w:t>Juvenile Chinook survival and habitat use:</w:t>
                </w:r>
              </w:p>
              <w:p w14:paraId="535BD464" w14:textId="77777777" w:rsidR="00883161" w:rsidRDefault="00290EF7" w:rsidP="00DC35F4">
                <w:pPr>
                  <w:pStyle w:val="ListParagraph"/>
                  <w:numPr>
                    <w:ilvl w:val="0"/>
                    <w:numId w:val="10"/>
                  </w:numPr>
                </w:pPr>
                <w:proofErr w:type="spellStart"/>
                <w:r w:rsidRPr="00C87E6B">
                  <w:t>Subyearling</w:t>
                </w:r>
                <w:proofErr w:type="spellEnd"/>
                <w:r w:rsidRPr="00C87E6B">
                  <w:t xml:space="preserve"> Okanagan Chinook from the </w:t>
                </w:r>
                <w:proofErr w:type="spellStart"/>
                <w:r w:rsidRPr="00C87E6B">
                  <w:t>kł</w:t>
                </w:r>
                <w:proofErr w:type="spellEnd"/>
                <w:r w:rsidRPr="00C87E6B">
                  <w:t xml:space="preserve"> </w:t>
                </w:r>
                <w:proofErr w:type="spellStart"/>
                <w:r w:rsidRPr="00C87E6B">
                  <w:t>cp̓əlk</w:t>
                </w:r>
                <w:proofErr w:type="spellEnd"/>
                <w:r w:rsidRPr="00C87E6B">
                  <w:t>̓ stim̓ hatchery (n = 547) were implanted with ATS SS400 injectable acoustic transmitters</w:t>
                </w:r>
                <w:r w:rsidR="00293FBA">
                  <w:t xml:space="preserve"> in late May 2024. </w:t>
                </w:r>
              </w:p>
              <w:p w14:paraId="6858BFC1" w14:textId="77777777" w:rsidR="00883161" w:rsidRDefault="00883161" w:rsidP="00DC35F4">
                <w:pPr>
                  <w:pStyle w:val="ListParagraph"/>
                  <w:numPr>
                    <w:ilvl w:val="0"/>
                    <w:numId w:val="10"/>
                  </w:numPr>
                </w:pPr>
                <w:r w:rsidRPr="00C87E6B">
                  <w:t>Fish were released at dusk on 25 May 2024 in two spatially distinct groups to create different migration histories</w:t>
                </w:r>
                <w:r>
                  <w:t>.</w:t>
                </w:r>
              </w:p>
              <w:p w14:paraId="3899F0A0" w14:textId="0E04D2CD" w:rsidR="007A7CAF" w:rsidRDefault="00471297" w:rsidP="007A7CAF">
                <w:pPr>
                  <w:pStyle w:val="ListParagraph"/>
                  <w:numPr>
                    <w:ilvl w:val="0"/>
                    <w:numId w:val="10"/>
                  </w:numPr>
                </w:pPr>
                <w:r w:rsidRPr="00C87E6B">
                  <w:t xml:space="preserve">A network of autonomous </w:t>
                </w:r>
                <w:r>
                  <w:t xml:space="preserve">acoustic </w:t>
                </w:r>
                <w:r w:rsidRPr="00C87E6B">
                  <w:t>receivers was deployed from Okanagan Falls to Osoyoos Lake (21 May</w:t>
                </w:r>
                <w:r w:rsidR="00673708">
                  <w:t xml:space="preserve"> to </w:t>
                </w:r>
                <w:r w:rsidRPr="00C87E6B">
                  <w:t>8 Aug</w:t>
                </w:r>
                <w:r w:rsidR="00673708">
                  <w:t>ust</w:t>
                </w:r>
                <w:r w:rsidRPr="00C87E6B">
                  <w:t xml:space="preserve"> 2024).</w:t>
                </w:r>
              </w:p>
              <w:p w14:paraId="211A1879" w14:textId="7A6CBCF5" w:rsidR="007A7CAF" w:rsidRPr="00C87E6B" w:rsidRDefault="007A7CAF" w:rsidP="007A7CAF">
                <w:pPr>
                  <w:pStyle w:val="ListParagraph"/>
                  <w:numPr>
                    <w:ilvl w:val="0"/>
                    <w:numId w:val="10"/>
                  </w:numPr>
                </w:pPr>
                <w:r w:rsidRPr="00C87E6B">
                  <w:t xml:space="preserve">Mobile surveys were completed by boat, kayak, and wading, totaling 42 survey days across </w:t>
                </w:r>
                <w:proofErr w:type="spellStart"/>
                <w:r w:rsidRPr="00C87E6B">
                  <w:t>Vaseux</w:t>
                </w:r>
                <w:proofErr w:type="spellEnd"/>
                <w:r w:rsidRPr="00C87E6B">
                  <w:t xml:space="preserve"> Lake, Osoyoos Lake, and the river between late May and early August.</w:t>
                </w:r>
              </w:p>
              <w:p w14:paraId="3A946AF1" w14:textId="77777777" w:rsidR="00A504B3" w:rsidRDefault="001862D0" w:rsidP="001862D0">
                <w:r>
                  <w:t xml:space="preserve">Juvenile Chinook predation </w:t>
                </w:r>
                <w:r w:rsidR="00A504B3">
                  <w:t>by Smallmouth bass</w:t>
                </w:r>
              </w:p>
              <w:p w14:paraId="747EA149" w14:textId="64A8ADCD" w:rsidR="002232E9" w:rsidRPr="002232E9" w:rsidRDefault="00093FC4" w:rsidP="002232E9">
                <w:pPr>
                  <w:pStyle w:val="ListParagraph"/>
                  <w:numPr>
                    <w:ilvl w:val="0"/>
                    <w:numId w:val="10"/>
                  </w:numPr>
                </w:pPr>
                <w:r w:rsidRPr="00C05DF8">
                  <w:rPr>
                    <w:sz w:val="24"/>
                    <w:szCs w:val="24"/>
                  </w:rPr>
                  <w:t xml:space="preserve">Targeted angling </w:t>
                </w:r>
                <w:r>
                  <w:rPr>
                    <w:sz w:val="24"/>
                    <w:szCs w:val="24"/>
                  </w:rPr>
                  <w:t xml:space="preserve">for smallmouth bass </w:t>
                </w:r>
                <w:r w:rsidRPr="00C05DF8">
                  <w:rPr>
                    <w:sz w:val="24"/>
                    <w:szCs w:val="24"/>
                  </w:rPr>
                  <w:t xml:space="preserve">was conducted in the Okanagan River, </w:t>
                </w:r>
                <w:proofErr w:type="spellStart"/>
                <w:r w:rsidRPr="00C05DF8">
                  <w:rPr>
                    <w:sz w:val="24"/>
                    <w:szCs w:val="24"/>
                    <w:lang w:val="en-GB"/>
                  </w:rPr>
                  <w:t>Vaseux</w:t>
                </w:r>
                <w:proofErr w:type="spellEnd"/>
                <w:r w:rsidRPr="00C05DF8">
                  <w:rPr>
                    <w:sz w:val="24"/>
                    <w:szCs w:val="24"/>
                    <w:lang w:val="en-GB"/>
                  </w:rPr>
                  <w:t xml:space="preserve"> Lake, </w:t>
                </w:r>
                <w:r w:rsidR="00030CE8">
                  <w:rPr>
                    <w:sz w:val="24"/>
                    <w:szCs w:val="24"/>
                    <w:lang w:val="en-GB"/>
                  </w:rPr>
                  <w:t xml:space="preserve">and </w:t>
                </w:r>
                <w:r w:rsidRPr="00C05DF8">
                  <w:rPr>
                    <w:sz w:val="24"/>
                    <w:szCs w:val="24"/>
                    <w:lang w:val="en-GB"/>
                  </w:rPr>
                  <w:t xml:space="preserve">Osoyoos Lake </w:t>
                </w:r>
                <w:r w:rsidRPr="00C05DF8">
                  <w:rPr>
                    <w:sz w:val="24"/>
                    <w:szCs w:val="24"/>
                  </w:rPr>
                  <w:t xml:space="preserve">from </w:t>
                </w:r>
                <w:r w:rsidR="002A166E">
                  <w:rPr>
                    <w:sz w:val="24"/>
                    <w:szCs w:val="24"/>
                  </w:rPr>
                  <w:t xml:space="preserve">3 </w:t>
                </w:r>
                <w:r w:rsidRPr="00C05DF8">
                  <w:rPr>
                    <w:sz w:val="24"/>
                    <w:szCs w:val="24"/>
                  </w:rPr>
                  <w:t xml:space="preserve">May to </w:t>
                </w:r>
                <w:r w:rsidR="002A166E">
                  <w:rPr>
                    <w:sz w:val="24"/>
                    <w:szCs w:val="24"/>
                  </w:rPr>
                  <w:t xml:space="preserve">7 </w:t>
                </w:r>
                <w:r w:rsidRPr="00C05DF8">
                  <w:rPr>
                    <w:sz w:val="24"/>
                    <w:szCs w:val="24"/>
                  </w:rPr>
                  <w:t>August 2024.</w:t>
                </w:r>
              </w:p>
              <w:p w14:paraId="10C4A669" w14:textId="5DA3E183" w:rsidR="002232E9" w:rsidRPr="002232E9" w:rsidRDefault="002312D5" w:rsidP="002232E9">
                <w:pPr>
                  <w:pStyle w:val="ListParagraph"/>
                  <w:numPr>
                    <w:ilvl w:val="0"/>
                    <w:numId w:val="10"/>
                  </w:numPr>
                </w:pPr>
                <w:r w:rsidRPr="002232E9">
                  <w:rPr>
                    <w:rFonts w:cs="Times New Roman"/>
                    <w:sz w:val="24"/>
                    <w:szCs w:val="24"/>
                  </w:rPr>
                  <w:t xml:space="preserve">Upon capture, fish were immediately euthanized then measured for total length (mm), weighed on a digital balance scale (g), and sexed by visual inspection of the reproductive organs. </w:t>
                </w:r>
              </w:p>
              <w:p w14:paraId="649AAD75" w14:textId="7D93B1F5" w:rsidR="00E236FF" w:rsidRDefault="002312D5" w:rsidP="002232E9">
                <w:pPr>
                  <w:pStyle w:val="ListParagraph"/>
                  <w:numPr>
                    <w:ilvl w:val="0"/>
                    <w:numId w:val="10"/>
                  </w:numPr>
                </w:pPr>
                <w:r w:rsidRPr="002232E9">
                  <w:rPr>
                    <w:rFonts w:cs="Times New Roman"/>
                    <w:sz w:val="24"/>
                    <w:szCs w:val="24"/>
                  </w:rPr>
                  <w:t>The entire digestive tract</w:t>
                </w:r>
                <w:r w:rsidR="002232E9" w:rsidRPr="002232E9">
                  <w:rPr>
                    <w:rFonts w:cs="Times New Roman"/>
                    <w:sz w:val="24"/>
                    <w:szCs w:val="24"/>
                  </w:rPr>
                  <w:t xml:space="preserve"> </w:t>
                </w:r>
                <w:r w:rsidRPr="002232E9">
                  <w:rPr>
                    <w:rFonts w:cs="Times New Roman"/>
                    <w:sz w:val="24"/>
                    <w:szCs w:val="24"/>
                  </w:rPr>
                  <w:t>was removed, injected with 90% ethanol for preservation, and frozen for later laboratory analysis.</w:t>
                </w:r>
              </w:p>
            </w:tc>
          </w:sdtContent>
        </w:sdt>
      </w:tr>
      <w:tr w:rsidR="00771F91" w14:paraId="19119936" w14:textId="77777777" w:rsidTr="00F25F10">
        <w:trPr>
          <w:trHeight w:val="251"/>
        </w:trPr>
        <w:tc>
          <w:tcPr>
            <w:tcW w:w="5000" w:type="pct"/>
            <w:shd w:val="clear" w:color="auto" w:fill="F2F2F2" w:themeFill="background1" w:themeFillShade="F2"/>
          </w:tcPr>
          <w:p w14:paraId="43290E2C" w14:textId="79EDD7C8" w:rsidR="00771F91" w:rsidRPr="00E9175E" w:rsidRDefault="00A340E6" w:rsidP="00B06488">
            <w:pPr>
              <w:rPr>
                <w:b/>
                <w:bCs/>
              </w:rPr>
            </w:pPr>
            <w:r w:rsidRPr="00E9175E">
              <w:rPr>
                <w:b/>
                <w:bCs/>
              </w:rPr>
              <w:t>List and describe samples collected/analyzed</w:t>
            </w:r>
            <w:r w:rsidR="00E9175E" w:rsidRPr="00E9175E">
              <w:rPr>
                <w:b/>
                <w:bCs/>
              </w:rPr>
              <w:t xml:space="preserve"> (number of samples)</w:t>
            </w:r>
          </w:p>
        </w:tc>
      </w:tr>
      <w:tr w:rsidR="00771F91" w14:paraId="59B369C3" w14:textId="77777777" w:rsidTr="00F25F10">
        <w:trPr>
          <w:trHeight w:val="602"/>
        </w:trPr>
        <w:sdt>
          <w:sdtPr>
            <w:alias w:val="samples"/>
            <w:tag w:val="samples"/>
            <w:id w:val="1068926239"/>
            <w:placeholder>
              <w:docPart w:val="87EB2CBC50DF4173B530C228C9C0297D"/>
            </w:placeholder>
          </w:sdtPr>
          <w:sdtEndPr/>
          <w:sdtContent>
            <w:tc>
              <w:tcPr>
                <w:tcW w:w="5000" w:type="pct"/>
              </w:tcPr>
              <w:p w14:paraId="74071B4E" w14:textId="4BCBE100" w:rsidR="008F2FA3" w:rsidRDefault="006E0A1E" w:rsidP="00B06488">
                <w:r>
                  <w:t>n=</w:t>
                </w:r>
                <w:r w:rsidR="00B608EC">
                  <w:t>547 sub-yea</w:t>
                </w:r>
                <w:r w:rsidR="00472107">
                  <w:t>r</w:t>
                </w:r>
                <w:r w:rsidR="00B608EC">
                  <w:t>ling Chinook acoustic tagged and released</w:t>
                </w:r>
                <w:r w:rsidR="008F2FA3">
                  <w:t xml:space="preserve">, </w:t>
                </w:r>
                <w:r w:rsidR="00841F01">
                  <w:t xml:space="preserve">followed by </w:t>
                </w:r>
                <w:r w:rsidR="008F2FA3">
                  <w:t xml:space="preserve">monitoring movement and survival during their downstream migration in the Okanagan River and Lake system. </w:t>
                </w:r>
              </w:p>
              <w:p w14:paraId="1B9CD8CB" w14:textId="77777777" w:rsidR="008F2FA3" w:rsidRDefault="008F2FA3" w:rsidP="00B06488"/>
              <w:p w14:paraId="5B1BEF2D" w14:textId="6FB75B90" w:rsidR="00771F91" w:rsidRDefault="00B762B0" w:rsidP="00B06488">
                <w:r>
                  <w:t>n=</w:t>
                </w:r>
                <w:r w:rsidR="008F2FA3">
                  <w:t>196 smallmouth bass</w:t>
                </w:r>
                <w:r w:rsidR="00C918DF">
                  <w:t xml:space="preserve"> stomach contents</w:t>
                </w:r>
                <w:r>
                  <w:t xml:space="preserve"> collected</w:t>
                </w:r>
                <w:r w:rsidR="00C918DF">
                  <w:t>, n=</w:t>
                </w:r>
                <w:r w:rsidR="007A7CCD">
                  <w:t>73</w:t>
                </w:r>
                <w:r>
                  <w:t xml:space="preserve"> analyzed with visual taxonomy</w:t>
                </w:r>
                <w:r w:rsidR="00C918DF">
                  <w:t xml:space="preserve"> </w:t>
                </w:r>
                <w:r w:rsidR="00291C1E">
                  <w:t>and n=162 analyzed with</w:t>
                </w:r>
                <w:r w:rsidR="00C918DF">
                  <w:t xml:space="preserve"> DNA metabarcodin</w:t>
                </w:r>
                <w:r w:rsidR="00291C1E">
                  <w:t xml:space="preserve">g. </w:t>
                </w:r>
              </w:p>
            </w:tc>
          </w:sdtContent>
        </w:sdt>
      </w:tr>
      <w:tr w:rsidR="00E9175E" w14:paraId="740C6A4B" w14:textId="77777777" w:rsidTr="00F25F10">
        <w:trPr>
          <w:trHeight w:val="260"/>
        </w:trPr>
        <w:tc>
          <w:tcPr>
            <w:tcW w:w="5000" w:type="pct"/>
            <w:shd w:val="clear" w:color="auto" w:fill="F2F2F2" w:themeFill="background1" w:themeFillShade="F2"/>
          </w:tcPr>
          <w:p w14:paraId="1E81C918" w14:textId="6A303FA0" w:rsidR="00E9175E" w:rsidRPr="003D7018" w:rsidRDefault="00E9175E" w:rsidP="00B06488">
            <w:pPr>
              <w:rPr>
                <w:b/>
                <w:bCs/>
              </w:rPr>
            </w:pPr>
            <w:r w:rsidRPr="003D7018">
              <w:rPr>
                <w:b/>
                <w:bCs/>
              </w:rPr>
              <w:t>List and describe</w:t>
            </w:r>
            <w:r w:rsidR="004B421F">
              <w:rPr>
                <w:b/>
                <w:bCs/>
              </w:rPr>
              <w:t xml:space="preserve"> large</w:t>
            </w:r>
            <w:r w:rsidRPr="003D7018">
              <w:rPr>
                <w:b/>
                <w:bCs/>
              </w:rPr>
              <w:t xml:space="preserve"> </w:t>
            </w:r>
            <w:r w:rsidR="003D7018" w:rsidRPr="003D7018">
              <w:rPr>
                <w:b/>
                <w:bCs/>
              </w:rPr>
              <w:t>capital assets or equipment acquired</w:t>
            </w:r>
          </w:p>
        </w:tc>
      </w:tr>
      <w:tr w:rsidR="00E9175E" w14:paraId="4EEFB560" w14:textId="77777777" w:rsidTr="00F25F10">
        <w:trPr>
          <w:trHeight w:val="602"/>
        </w:trPr>
        <w:sdt>
          <w:sdtPr>
            <w:alias w:val="capital"/>
            <w:tag w:val="capital"/>
            <w:id w:val="-665011952"/>
            <w:placeholder>
              <w:docPart w:val="33457860953C443CA2E1A6293043608B"/>
            </w:placeholder>
          </w:sdtPr>
          <w:sdtEndPr/>
          <w:sdtContent>
            <w:tc>
              <w:tcPr>
                <w:tcW w:w="5000" w:type="pct"/>
              </w:tcPr>
              <w:p w14:paraId="67E4C894" w14:textId="27791752" w:rsidR="00E9175E" w:rsidRDefault="00A529A1" w:rsidP="00B06488">
                <w:r>
                  <w:t>N</w:t>
                </w:r>
                <w:r w:rsidR="00036E5C">
                  <w:t>ot applicable.</w:t>
                </w:r>
              </w:p>
            </w:tc>
          </w:sdtContent>
        </w:sdt>
      </w:tr>
      <w:tr w:rsidR="00A90919" w14:paraId="0CE0CB8B" w14:textId="77777777" w:rsidTr="00F25F10">
        <w:tc>
          <w:tcPr>
            <w:tcW w:w="5000" w:type="pct"/>
            <w:shd w:val="clear" w:color="auto" w:fill="990000"/>
          </w:tcPr>
          <w:p w14:paraId="66455528" w14:textId="4C948E69" w:rsidR="00A90919" w:rsidRPr="00A90919" w:rsidRDefault="00D74021" w:rsidP="00A90919">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DD"/>
                </mc:Choice>
                <mc:Fallback>
                  <w:t>📝</w:t>
                </mc:Fallback>
              </mc:AlternateContent>
            </w:r>
            <w:r>
              <w:rPr>
                <w:b/>
                <w:bCs/>
                <w:color w:val="FFFFFF" w:themeColor="background1"/>
              </w:rPr>
              <w:t xml:space="preserve"> </w:t>
            </w:r>
            <w:r w:rsidR="00A90919" w:rsidRPr="00A90919">
              <w:rPr>
                <w:b/>
                <w:bCs/>
                <w:color w:val="FFFFFF" w:themeColor="background1"/>
              </w:rPr>
              <w:t>PART 3: WRITTEN CONTENT</w:t>
            </w:r>
          </w:p>
        </w:tc>
      </w:tr>
    </w:tbl>
    <w:p w14:paraId="11F400FB" w14:textId="5B2D5822" w:rsidR="00B104EC" w:rsidRDefault="00CC1FDD"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w:t>
      </w:r>
      <w:r w:rsidR="004E1C30">
        <w:t>Highlights</w:t>
      </w:r>
      <w:r w:rsidR="00F43C19">
        <w:t xml:space="preserve"> </w:t>
      </w:r>
    </w:p>
    <w:p w14:paraId="316675DD" w14:textId="11E8EB0D" w:rsidR="001F5125" w:rsidRPr="00245A63" w:rsidRDefault="001F5125" w:rsidP="009C1BC2">
      <w:pPr>
        <w:spacing w:after="0" w:line="240" w:lineRule="auto"/>
      </w:pPr>
      <w:r w:rsidRPr="00245A63">
        <w:t>Pleas</w:t>
      </w:r>
      <w:r w:rsidR="00FD56B1" w:rsidRPr="00245A63">
        <w:t xml:space="preserve">e </w:t>
      </w:r>
      <w:r w:rsidR="00F43CFC">
        <w:t xml:space="preserve">summarize in </w:t>
      </w:r>
      <w:r w:rsidR="00EA1749">
        <w:t>2-3 bullets</w:t>
      </w:r>
      <w:r w:rsidR="00FD56B1" w:rsidRPr="00245A63">
        <w:t>:</w:t>
      </w:r>
    </w:p>
    <w:p w14:paraId="5986B9D6" w14:textId="0F68760F" w:rsidR="00FD56B1" w:rsidRDefault="0041335E" w:rsidP="00FD56B1">
      <w:pPr>
        <w:pStyle w:val="ListParagraph"/>
        <w:numPr>
          <w:ilvl w:val="0"/>
          <w:numId w:val="8"/>
        </w:numPr>
      </w:pPr>
      <w:r w:rsidRPr="00245A63">
        <w:t>The main idea of the project</w:t>
      </w:r>
    </w:p>
    <w:p w14:paraId="6AAB1196" w14:textId="1C340FCA" w:rsidR="0007626F" w:rsidRDefault="0007626F" w:rsidP="00FD56B1">
      <w:pPr>
        <w:pStyle w:val="ListParagraph"/>
        <w:numPr>
          <w:ilvl w:val="0"/>
          <w:numId w:val="8"/>
        </w:numPr>
      </w:pPr>
      <w:r>
        <w:t xml:space="preserve">Key </w:t>
      </w:r>
      <w:r w:rsidR="001B236E">
        <w:t xml:space="preserve">findings </w:t>
      </w:r>
    </w:p>
    <w:p w14:paraId="55A1C843" w14:textId="5C446614" w:rsidR="00FF775E" w:rsidRDefault="00FC45EC" w:rsidP="00096699">
      <w:pPr>
        <w:pStyle w:val="ListParagraph"/>
        <w:numPr>
          <w:ilvl w:val="0"/>
          <w:numId w:val="8"/>
        </w:numPr>
      </w:pPr>
      <w:r>
        <w:t>Implications of these findings</w:t>
      </w:r>
      <w:r w:rsidR="00CA224C">
        <w:t xml:space="preserve"> for salmon </w:t>
      </w:r>
      <w:r w:rsidR="00A76E00">
        <w:t xml:space="preserve">and </w:t>
      </w:r>
      <w:r w:rsidR="00461503">
        <w:t>decision-makers</w:t>
      </w:r>
    </w:p>
    <w:p w14:paraId="404D2ED8" w14:textId="0AB9A44A" w:rsidR="00FB6B8A" w:rsidRPr="00FA7589" w:rsidRDefault="00E4254F" w:rsidP="00096699">
      <w:pPr>
        <w:pStyle w:val="ListParagraph"/>
        <w:numPr>
          <w:ilvl w:val="0"/>
          <w:numId w:val="8"/>
        </w:numPr>
      </w:pPr>
      <w:r>
        <w:t>For a more technical audience, but still as plain language as possible</w:t>
      </w:r>
    </w:p>
    <w:tbl>
      <w:tblPr>
        <w:tblStyle w:val="TableGrid"/>
        <w:tblW w:w="0" w:type="auto"/>
        <w:tblLook w:val="04A0" w:firstRow="1" w:lastRow="0" w:firstColumn="1" w:lastColumn="0" w:noHBand="0" w:noVBand="1"/>
      </w:tblPr>
      <w:tblGrid>
        <w:gridCol w:w="9350"/>
      </w:tblGrid>
      <w:tr w:rsidR="001527C3" w14:paraId="4ADCF8A3" w14:textId="77777777" w:rsidTr="00093F19">
        <w:trPr>
          <w:trHeight w:val="1520"/>
        </w:trPr>
        <w:sdt>
          <w:sdtPr>
            <w:alias w:val="highlights"/>
            <w:id w:val="-641722626"/>
            <w:placeholder>
              <w:docPart w:val="87EB2CBC50DF4173B530C228C9C0297D"/>
            </w:placeholder>
          </w:sdtPr>
          <w:sdtEndPr/>
          <w:sdtContent>
            <w:tc>
              <w:tcPr>
                <w:tcW w:w="9350" w:type="dxa"/>
              </w:tcPr>
              <w:p w14:paraId="206E847A" w14:textId="7097C345" w:rsidR="001527C3" w:rsidRDefault="00181BB0" w:rsidP="000C1EB2">
                <w:r>
                  <w:t>The objective of this project</w:t>
                </w:r>
                <w:r w:rsidR="000A418B">
                  <w:t xml:space="preserve"> was to understand factors influencing the survival of juvenile Chinook Salmon in the Okanagan River and Lake system. We found that survival is low during the downstream migration of sub-yearling Chinook </w:t>
                </w:r>
                <w:r w:rsidR="00EC4782">
                  <w:t xml:space="preserve">in the spring </w:t>
                </w:r>
                <w:r w:rsidR="00182C69">
                  <w:t>and</w:t>
                </w:r>
                <w:r w:rsidR="00EC4782">
                  <w:t xml:space="preserve"> early summer</w:t>
                </w:r>
                <w:r w:rsidR="00182C69">
                  <w:t xml:space="preserve">. Disturbed rearing habitat, high water temperatures, and predation pressure from smallmouth bass </w:t>
                </w:r>
                <w:r w:rsidR="00F3440D">
                  <w:t xml:space="preserve">were identified as the main threats to Okanagan Chinook juvenile survival. This </w:t>
                </w:r>
                <w:r w:rsidR="00FB666D">
                  <w:t xml:space="preserve">new </w:t>
                </w:r>
                <w:r w:rsidR="00F3440D">
                  <w:t>knowledge</w:t>
                </w:r>
                <w:r w:rsidR="00FB666D">
                  <w:t xml:space="preserve"> will help us target recovery efforts for this endangered population</w:t>
                </w:r>
                <w:r w:rsidR="009B570A">
                  <w:t xml:space="preserve">. </w:t>
                </w:r>
              </w:p>
            </w:tc>
          </w:sdtContent>
        </w:sdt>
      </w:tr>
    </w:tbl>
    <w:p w14:paraId="0BA11E50" w14:textId="26927632" w:rsidR="004E36EA" w:rsidRDefault="004E36EA" w:rsidP="009C5335"/>
    <w:p w14:paraId="4A3809B5" w14:textId="51DD8E67" w:rsidR="002E013F" w:rsidRDefault="002E013F" w:rsidP="002E013F">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10"/>
          </mc:Choice>
          <mc:Fallback>
            <w:t>🌐</w:t>
          </mc:Fallback>
        </mc:AlternateContent>
      </w:r>
      <w:r w:rsidR="006A6809">
        <w:t>Background</w:t>
      </w:r>
    </w:p>
    <w:p w14:paraId="62D94E1A" w14:textId="0283C916" w:rsidR="002E013F" w:rsidRPr="00245A63" w:rsidRDefault="002E013F" w:rsidP="002E013F">
      <w:pPr>
        <w:spacing w:after="0" w:line="240" w:lineRule="auto"/>
      </w:pPr>
      <w:r w:rsidRPr="00245A63">
        <w:t xml:space="preserve">Please </w:t>
      </w:r>
      <w:r>
        <w:t xml:space="preserve">provide </w:t>
      </w:r>
      <w:r w:rsidR="00BF7B7E">
        <w:t>1-2 paragraphs to summarize</w:t>
      </w:r>
    </w:p>
    <w:p w14:paraId="2BF48996" w14:textId="77777777" w:rsidR="002E013F" w:rsidRDefault="002E013F" w:rsidP="002E013F">
      <w:pPr>
        <w:pStyle w:val="ListParagraph"/>
        <w:numPr>
          <w:ilvl w:val="0"/>
          <w:numId w:val="8"/>
        </w:numPr>
      </w:pPr>
      <w:r>
        <w:t xml:space="preserve">The relevant biological, environmental, and/or management context </w:t>
      </w:r>
    </w:p>
    <w:p w14:paraId="5F4F0E8A" w14:textId="77777777" w:rsidR="00BF7B7E" w:rsidRDefault="00BF7B7E" w:rsidP="00BF7B7E">
      <w:pPr>
        <w:pStyle w:val="ListParagraph"/>
        <w:numPr>
          <w:ilvl w:val="0"/>
          <w:numId w:val="8"/>
        </w:numPr>
      </w:pPr>
      <w:r w:rsidRPr="00245A63">
        <w:t>What knowledge gap or demand were you trying to fill?</w:t>
      </w:r>
    </w:p>
    <w:p w14:paraId="1872A15C" w14:textId="77777777" w:rsidR="002E013F" w:rsidRPr="00FA7589" w:rsidRDefault="00BF7B7E" w:rsidP="00BF7B7E">
      <w:pPr>
        <w:pStyle w:val="ListParagraph"/>
        <w:numPr>
          <w:ilvl w:val="0"/>
          <w:numId w:val="8"/>
        </w:numPr>
      </w:pPr>
      <w:r>
        <w:t>Collaboration and partner relationships</w:t>
      </w:r>
    </w:p>
    <w:tbl>
      <w:tblPr>
        <w:tblStyle w:val="TableGrid"/>
        <w:tblW w:w="0" w:type="auto"/>
        <w:tblLook w:val="04A0" w:firstRow="1" w:lastRow="0" w:firstColumn="1" w:lastColumn="0" w:noHBand="0" w:noVBand="1"/>
      </w:tblPr>
      <w:tblGrid>
        <w:gridCol w:w="9350"/>
      </w:tblGrid>
      <w:tr w:rsidR="002E013F" w14:paraId="55C2EAD4" w14:textId="77777777">
        <w:trPr>
          <w:trHeight w:val="1520"/>
        </w:trPr>
        <w:sdt>
          <w:sdtPr>
            <w:alias w:val="background"/>
            <w:tag w:val="background"/>
            <w:id w:val="-284966636"/>
            <w:placeholder>
              <w:docPart w:val="A5999F5861C744FB94434E61FF3F9387"/>
            </w:placeholder>
          </w:sdtPr>
          <w:sdtEndPr/>
          <w:sdtContent>
            <w:tc>
              <w:tcPr>
                <w:tcW w:w="9350" w:type="dxa"/>
              </w:tcPr>
              <w:p w14:paraId="723BA84C" w14:textId="05338979" w:rsidR="00777880" w:rsidRDefault="009B570A">
                <w:r>
                  <w:t xml:space="preserve">The Canadian Okanagan Chinook population is currently the only Columbia River basin Chinook population in Canada. </w:t>
                </w:r>
                <w:r w:rsidR="0063272F">
                  <w:t xml:space="preserve">Chinook escapements to the Okanagan River have been extremely low </w:t>
                </w:r>
                <w:r w:rsidR="005F3584">
                  <w:t xml:space="preserve">(less than 100 spawners annually) </w:t>
                </w:r>
                <w:r w:rsidR="00FF4FA6">
                  <w:t>and many habitat challenges are preventing the recovery of the population. Okanagan Chinook were assessed as Endangered by COSEWIC in 2017, and the population is</w:t>
                </w:r>
                <w:r w:rsidR="004E59A3">
                  <w:t xml:space="preserve"> under review for listing under the Species at Risk Act. </w:t>
                </w:r>
                <w:r w:rsidR="00E6338A">
                  <w:t xml:space="preserve">Some knowledge gaps that originated from those assessments were uncertainty around juvenile survival and factors influencing it. </w:t>
                </w:r>
              </w:p>
              <w:p w14:paraId="25D81977" w14:textId="77777777" w:rsidR="00777880" w:rsidRDefault="00777880"/>
              <w:p w14:paraId="00A50524" w14:textId="6E134382" w:rsidR="002E013F" w:rsidRDefault="00777880" w:rsidP="00291C1E">
                <w:r>
                  <w:t xml:space="preserve">To answer this knowledge gap, we partnered with Thompson Rivers University to support two graduate students to study </w:t>
                </w:r>
                <w:r w:rsidR="00DA5F5A">
                  <w:t xml:space="preserve">factors influencing the survival of juvenile Chinook Salmon in the Okanagan River and Lake system. The project was also developed and implemented in collaboration with </w:t>
                </w:r>
                <w:r w:rsidR="00210EAF">
                  <w:t>t</w:t>
                </w:r>
                <w:r w:rsidR="00DA5F5A">
                  <w:t>he Okanagan Nation Alliance</w:t>
                </w:r>
                <w:r w:rsidR="001E00B9">
                  <w:t>’s</w:t>
                </w:r>
                <w:r w:rsidR="00210EAF">
                  <w:t xml:space="preserve"> fisheries biologist Elinor McGrath. </w:t>
                </w:r>
              </w:p>
            </w:tc>
          </w:sdtContent>
        </w:sdt>
      </w:tr>
    </w:tbl>
    <w:p w14:paraId="3A5257BC" w14:textId="77777777" w:rsidR="002E013F" w:rsidRPr="002E013F" w:rsidRDefault="002E013F" w:rsidP="00096699"/>
    <w:p w14:paraId="05467D35" w14:textId="62F6FF7B" w:rsidR="00245A63" w:rsidRPr="00245A63" w:rsidRDefault="00FC1B30" w:rsidP="00FC1B30">
      <w:pPr>
        <w:pStyle w:val="Heading2"/>
        <w:rPr>
          <w:color w:val="auto"/>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E0"/>
          </mc:Choice>
          <mc:Fallback>
            <w:t>🛠</w:t>
          </mc:Fallback>
        </mc:AlternateContent>
      </w:r>
      <w:r>
        <w:t>️</w:t>
      </w:r>
      <w:r w:rsidR="00245A63">
        <w:t xml:space="preserve"> </w:t>
      </w:r>
      <w:r w:rsidR="001B33EC">
        <w:t>Methods and Findings</w:t>
      </w:r>
    </w:p>
    <w:p w14:paraId="26406529" w14:textId="77777777" w:rsidR="00731D66" w:rsidRPr="00245A63" w:rsidRDefault="00731D66" w:rsidP="00731D66">
      <w:pPr>
        <w:spacing w:after="0" w:line="240" w:lineRule="auto"/>
      </w:pPr>
      <w:r w:rsidRPr="00245A63">
        <w:t>Please insert a few paragraphs to summarize:</w:t>
      </w:r>
    </w:p>
    <w:p w14:paraId="0BFE6D75" w14:textId="446B19C9" w:rsidR="00245A63" w:rsidRDefault="00DC7C38" w:rsidP="009C1BC2">
      <w:pPr>
        <w:pStyle w:val="ListParagraph"/>
        <w:numPr>
          <w:ilvl w:val="0"/>
          <w:numId w:val="8"/>
        </w:numPr>
      </w:pPr>
      <w:r>
        <w:t xml:space="preserve">Main </w:t>
      </w:r>
      <w:r w:rsidR="000F609F">
        <w:t>methods used</w:t>
      </w:r>
    </w:p>
    <w:p w14:paraId="4CA3FE4E" w14:textId="5E9ACB33" w:rsidR="008F3E29" w:rsidRDefault="00902676" w:rsidP="008F3E29">
      <w:pPr>
        <w:pStyle w:val="ListParagraph"/>
        <w:numPr>
          <w:ilvl w:val="0"/>
          <w:numId w:val="8"/>
        </w:numPr>
      </w:pPr>
      <w:r>
        <w:t>Products and tools produced</w:t>
      </w:r>
    </w:p>
    <w:p w14:paraId="4346D2A6" w14:textId="77777777" w:rsidR="00557D26" w:rsidRDefault="00557D26" w:rsidP="00557D26">
      <w:pPr>
        <w:pStyle w:val="ListParagraph"/>
        <w:numPr>
          <w:ilvl w:val="0"/>
          <w:numId w:val="8"/>
        </w:numPr>
      </w:pPr>
      <w:r>
        <w:t>Advancements in methodology, technology, and application</w:t>
      </w:r>
    </w:p>
    <w:p w14:paraId="030A7568" w14:textId="7FD4FC35" w:rsidR="00557D26" w:rsidRDefault="00557D26" w:rsidP="00557D26">
      <w:pPr>
        <w:pStyle w:val="ListParagraph"/>
        <w:numPr>
          <w:ilvl w:val="0"/>
          <w:numId w:val="8"/>
        </w:numPr>
      </w:pPr>
      <w:r>
        <w:t>Advancements in communication and knowledge transfer</w:t>
      </w:r>
    </w:p>
    <w:p w14:paraId="7A8F3050" w14:textId="4E58B2AF" w:rsidR="00E96D43" w:rsidRPr="0080238A" w:rsidRDefault="00E96D43" w:rsidP="008F3E29">
      <w:pPr>
        <w:pStyle w:val="ListParagraph"/>
        <w:numPr>
          <w:ilvl w:val="0"/>
          <w:numId w:val="8"/>
        </w:numPr>
      </w:pPr>
      <w:r>
        <w:t>Key results and information generated</w:t>
      </w:r>
    </w:p>
    <w:tbl>
      <w:tblPr>
        <w:tblStyle w:val="TableGrid"/>
        <w:tblW w:w="0" w:type="auto"/>
        <w:tblLook w:val="04A0" w:firstRow="1" w:lastRow="0" w:firstColumn="1" w:lastColumn="0" w:noHBand="0" w:noVBand="1"/>
      </w:tblPr>
      <w:tblGrid>
        <w:gridCol w:w="9350"/>
      </w:tblGrid>
      <w:tr w:rsidR="001527C3" w14:paraId="62F5C4A0" w14:textId="77777777" w:rsidTr="00093F19">
        <w:trPr>
          <w:trHeight w:val="1286"/>
        </w:trPr>
        <w:sdt>
          <w:sdtPr>
            <w:alias w:val="methods_findings"/>
            <w:tag w:val="methods_findings"/>
            <w:id w:val="-1619052502"/>
            <w:placeholder>
              <w:docPart w:val="D2AF34734BDE4F94B886FCE5E82E5E2B"/>
            </w:placeholder>
          </w:sdtPr>
          <w:sdtEndPr/>
          <w:sdtContent>
            <w:tc>
              <w:tcPr>
                <w:tcW w:w="9350" w:type="dxa"/>
              </w:tcPr>
              <w:p w14:paraId="21CBFFB0" w14:textId="77777777" w:rsidR="002B3AF0" w:rsidRPr="005C6F33" w:rsidRDefault="002B3AF0" w:rsidP="008F3E29">
                <w:pPr>
                  <w:rPr>
                    <w:b/>
                    <w:bCs/>
                  </w:rPr>
                </w:pPr>
                <w:r w:rsidRPr="005C6F33">
                  <w:rPr>
                    <w:b/>
                    <w:bCs/>
                  </w:rPr>
                  <w:t>Habitat use and survival:</w:t>
                </w:r>
              </w:p>
              <w:p w14:paraId="2A1D360A" w14:textId="4B0B84BB" w:rsidR="00D843AC" w:rsidRDefault="002B3AF0" w:rsidP="00BF189E">
                <w:pPr>
                  <w:rPr>
                    <w:lang w:val="en-CA"/>
                  </w:rPr>
                </w:pPr>
                <w:proofErr w:type="spellStart"/>
                <w:r>
                  <w:t>Subyearling</w:t>
                </w:r>
                <w:proofErr w:type="spellEnd"/>
                <w:r>
                  <w:t xml:space="preserve"> Chinook (n=5</w:t>
                </w:r>
                <w:r w:rsidR="00703059">
                  <w:t xml:space="preserve">47) raised in the </w:t>
                </w:r>
                <w:proofErr w:type="spellStart"/>
                <w:r w:rsidR="0031165F" w:rsidRPr="0031165F">
                  <w:t>kł</w:t>
                </w:r>
                <w:proofErr w:type="spellEnd"/>
                <w:r w:rsidR="0031165F" w:rsidRPr="0031165F">
                  <w:t xml:space="preserve"> </w:t>
                </w:r>
                <w:proofErr w:type="spellStart"/>
                <w:r w:rsidR="0031165F" w:rsidRPr="0031165F">
                  <w:t>cp̓əlk</w:t>
                </w:r>
                <w:proofErr w:type="spellEnd"/>
                <w:r w:rsidR="0031165F" w:rsidRPr="0031165F">
                  <w:t xml:space="preserve">̓ stim̓ hatchery </w:t>
                </w:r>
                <w:r w:rsidR="000B75FB" w:rsidRPr="000B75FB">
                  <w:t>were implanted with ATS SS400 injectable acoustic transmitters</w:t>
                </w:r>
                <w:r w:rsidR="006E157A">
                  <w:t xml:space="preserve">. </w:t>
                </w:r>
                <w:r w:rsidR="00B54EAA">
                  <w:t xml:space="preserve">They were released in two groups, with group A (n=273) released </w:t>
                </w:r>
                <w:r w:rsidR="00062826" w:rsidRPr="00062826">
                  <w:t>in the Okanagan River below V</w:t>
                </w:r>
                <w:r w:rsidR="00062826">
                  <w:t xml:space="preserve">ertical </w:t>
                </w:r>
                <w:r w:rsidR="00062826" w:rsidRPr="00062826">
                  <w:t>D</w:t>
                </w:r>
                <w:r w:rsidR="00062826">
                  <w:t xml:space="preserve">rop </w:t>
                </w:r>
                <w:r w:rsidR="00062826" w:rsidRPr="00062826">
                  <w:t>S</w:t>
                </w:r>
                <w:r w:rsidR="00062826">
                  <w:t>tructure (VDS)</w:t>
                </w:r>
                <w:r w:rsidR="00062826" w:rsidRPr="00062826">
                  <w:t xml:space="preserve"> 17 and above </w:t>
                </w:r>
                <w:proofErr w:type="spellStart"/>
                <w:r w:rsidR="00062826" w:rsidRPr="00062826">
                  <w:t>Vaseux</w:t>
                </w:r>
                <w:proofErr w:type="spellEnd"/>
                <w:r w:rsidR="00062826" w:rsidRPr="00062826">
                  <w:t xml:space="preserve"> Lake</w:t>
                </w:r>
                <w:r w:rsidR="00062826">
                  <w:t xml:space="preserve">, and group B (n=274) released downstream of </w:t>
                </w:r>
                <w:proofErr w:type="spellStart"/>
                <w:r w:rsidR="00062826">
                  <w:t>Vaseux</w:t>
                </w:r>
                <w:proofErr w:type="spellEnd"/>
                <w:r w:rsidR="00062826">
                  <w:t xml:space="preserve"> lake below McIntyre Dam. </w:t>
                </w:r>
                <w:r w:rsidR="00B74EAA" w:rsidRPr="00B74EAA">
                  <w:rPr>
                    <w:lang w:val="en-CA"/>
                  </w:rPr>
                  <w:t xml:space="preserve">A network of 15 ATS SR3001 autonomous receivers was deployed from Okanagan Falls to Osoyoos Lake </w:t>
                </w:r>
                <w:r w:rsidR="00AC4310">
                  <w:rPr>
                    <w:lang w:val="en-CA"/>
                  </w:rPr>
                  <w:t xml:space="preserve">between </w:t>
                </w:r>
                <w:r w:rsidR="00B74EAA" w:rsidRPr="00B74EAA">
                  <w:rPr>
                    <w:lang w:val="en-CA"/>
                  </w:rPr>
                  <w:t>21 May</w:t>
                </w:r>
                <w:r w:rsidR="00AC4310">
                  <w:rPr>
                    <w:lang w:val="en-CA"/>
                  </w:rPr>
                  <w:t xml:space="preserve"> and </w:t>
                </w:r>
                <w:r w:rsidR="00B74EAA" w:rsidRPr="00B74EAA">
                  <w:rPr>
                    <w:lang w:val="en-CA"/>
                  </w:rPr>
                  <w:t>8 Aug</w:t>
                </w:r>
                <w:r w:rsidR="00AC4310">
                  <w:rPr>
                    <w:lang w:val="en-CA"/>
                  </w:rPr>
                  <w:t>ust,</w:t>
                </w:r>
                <w:r w:rsidR="00B74EAA" w:rsidRPr="00B74EAA">
                  <w:rPr>
                    <w:lang w:val="en-CA"/>
                  </w:rPr>
                  <w:t xml:space="preserve"> 2024). Receivers were clustered into </w:t>
                </w:r>
                <w:r w:rsidR="002706D5">
                  <w:rPr>
                    <w:lang w:val="en-CA"/>
                  </w:rPr>
                  <w:t xml:space="preserve">7 </w:t>
                </w:r>
                <w:r w:rsidR="00B74EAA" w:rsidRPr="00B74EAA">
                  <w:rPr>
                    <w:lang w:val="en-CA"/>
                  </w:rPr>
                  <w:t>detection sites, placed to form acoustic “gates” at</w:t>
                </w:r>
                <w:r w:rsidR="002706D5">
                  <w:rPr>
                    <w:lang w:val="en-CA"/>
                  </w:rPr>
                  <w:t xml:space="preserve"> </w:t>
                </w:r>
                <w:r w:rsidR="00B74EAA" w:rsidRPr="00B74EAA">
                  <w:rPr>
                    <w:lang w:val="en-CA"/>
                  </w:rPr>
                  <w:t>lake inlets and outlets</w:t>
                </w:r>
                <w:r w:rsidR="002706D5">
                  <w:rPr>
                    <w:lang w:val="en-CA"/>
                  </w:rPr>
                  <w:t xml:space="preserve">, </w:t>
                </w:r>
                <w:r w:rsidR="00B74EAA" w:rsidRPr="00B74EAA">
                  <w:rPr>
                    <w:lang w:val="en-CA"/>
                  </w:rPr>
                  <w:t>narrows and channel constrictions</w:t>
                </w:r>
                <w:r w:rsidR="002706D5">
                  <w:rPr>
                    <w:lang w:val="en-CA"/>
                  </w:rPr>
                  <w:t xml:space="preserve">, and </w:t>
                </w:r>
                <w:r w:rsidR="00B74EAA" w:rsidRPr="00B74EAA">
                  <w:rPr>
                    <w:lang w:val="en-CA"/>
                  </w:rPr>
                  <w:t>potential rearing/migration corridors</w:t>
                </w:r>
                <w:r w:rsidR="002706D5">
                  <w:rPr>
                    <w:lang w:val="en-CA"/>
                  </w:rPr>
                  <w:t xml:space="preserve">. </w:t>
                </w:r>
                <w:r w:rsidR="00D843AC" w:rsidRPr="00D843AC">
                  <w:rPr>
                    <w:lang w:val="en-CA"/>
                  </w:rPr>
                  <w:t>An ATS SR3017 mobile receiver with hydrophone was used to survey</w:t>
                </w:r>
                <w:r w:rsidR="00D843AC">
                  <w:rPr>
                    <w:lang w:val="en-CA"/>
                  </w:rPr>
                  <w:t xml:space="preserve"> </w:t>
                </w:r>
                <w:r w:rsidR="00D843AC" w:rsidRPr="00D843AC">
                  <w:rPr>
                    <w:lang w:val="en-CA"/>
                  </w:rPr>
                  <w:t>shallow side channels</w:t>
                </w:r>
                <w:r w:rsidR="00D843AC">
                  <w:rPr>
                    <w:lang w:val="en-CA"/>
                  </w:rPr>
                  <w:t xml:space="preserve">, </w:t>
                </w:r>
                <w:r w:rsidR="00D843AC" w:rsidRPr="00D843AC">
                  <w:rPr>
                    <w:lang w:val="en-CA"/>
                  </w:rPr>
                  <w:t>deeper offshore areas beyond stationary coverage</w:t>
                </w:r>
                <w:r w:rsidR="00D843AC">
                  <w:rPr>
                    <w:lang w:val="en-CA"/>
                  </w:rPr>
                  <w:t xml:space="preserve">, and </w:t>
                </w:r>
                <w:r w:rsidR="00D843AC" w:rsidRPr="00D843AC">
                  <w:rPr>
                    <w:lang w:val="en-CA"/>
                  </w:rPr>
                  <w:t>upstream and downstream of VDS structures</w:t>
                </w:r>
                <w:r w:rsidR="00D843AC">
                  <w:rPr>
                    <w:lang w:val="en-CA"/>
                  </w:rPr>
                  <w:t xml:space="preserve">. </w:t>
                </w:r>
                <w:r w:rsidR="00121173">
                  <w:rPr>
                    <w:lang w:val="en-CA"/>
                  </w:rPr>
                  <w:t>The proportion of fish detected decreased</w:t>
                </w:r>
                <w:r w:rsidR="00F3213C">
                  <w:rPr>
                    <w:lang w:val="en-CA"/>
                  </w:rPr>
                  <w:t xml:space="preserve"> sharply for both release groups as fish migrated downstream</w:t>
                </w:r>
                <w:r w:rsidR="00B8293A">
                  <w:rPr>
                    <w:lang w:val="en-CA"/>
                  </w:rPr>
                  <w:t>,</w:t>
                </w:r>
                <w:r w:rsidR="003D0611">
                  <w:rPr>
                    <w:lang w:val="en-CA"/>
                  </w:rPr>
                  <w:t xml:space="preserve"> which translated to low</w:t>
                </w:r>
                <w:r w:rsidR="00522E21">
                  <w:rPr>
                    <w:lang w:val="en-CA"/>
                  </w:rPr>
                  <w:t xml:space="preserve"> survival in both release groups</w:t>
                </w:r>
                <w:r w:rsidR="00795FED">
                  <w:rPr>
                    <w:lang w:val="en-CA"/>
                  </w:rPr>
                  <w:t>. Tag burden was</w:t>
                </w:r>
                <w:r w:rsidR="00A82ADA">
                  <w:rPr>
                    <w:lang w:val="en-CA"/>
                  </w:rPr>
                  <w:t xml:space="preserve"> not deemed a source of direct mortality, but could have increased susceptibility to predation</w:t>
                </w:r>
                <w:r w:rsidR="004449B7">
                  <w:rPr>
                    <w:lang w:val="en-CA"/>
                  </w:rPr>
                  <w:t xml:space="preserve">. </w:t>
                </w:r>
              </w:p>
              <w:p w14:paraId="7428D2C0" w14:textId="77777777" w:rsidR="00BF189E" w:rsidRDefault="00BF189E" w:rsidP="00BF189E">
                <w:pPr>
                  <w:rPr>
                    <w:lang w:val="en-CA"/>
                  </w:rPr>
                </w:pPr>
              </w:p>
              <w:p w14:paraId="32A44A86" w14:textId="1EEA160C" w:rsidR="00BF189E" w:rsidRDefault="00BF189E" w:rsidP="00BF189E">
                <w:pPr>
                  <w:rPr>
                    <w:lang w:val="en-CA"/>
                  </w:rPr>
                </w:pPr>
                <w:r w:rsidRPr="00BF189E">
                  <w:rPr>
                    <w:b/>
                    <w:bCs/>
                    <w:lang w:val="en-CA"/>
                  </w:rPr>
                  <w:t xml:space="preserve">Smallmouth </w:t>
                </w:r>
                <w:r w:rsidR="00D46728">
                  <w:rPr>
                    <w:b/>
                    <w:bCs/>
                    <w:lang w:val="en-CA"/>
                  </w:rPr>
                  <w:t>b</w:t>
                </w:r>
                <w:r w:rsidRPr="00BF189E">
                  <w:rPr>
                    <w:b/>
                    <w:bCs/>
                    <w:lang w:val="en-CA"/>
                  </w:rPr>
                  <w:t xml:space="preserve">ass </w:t>
                </w:r>
                <w:r w:rsidR="002D04DF">
                  <w:rPr>
                    <w:b/>
                    <w:bCs/>
                    <w:lang w:val="en-CA"/>
                  </w:rPr>
                  <w:t xml:space="preserve">diet and </w:t>
                </w:r>
                <w:r w:rsidRPr="00BF189E">
                  <w:rPr>
                    <w:b/>
                    <w:bCs/>
                    <w:lang w:val="en-CA"/>
                  </w:rPr>
                  <w:t>predation</w:t>
                </w:r>
                <w:r>
                  <w:rPr>
                    <w:lang w:val="en-CA"/>
                  </w:rPr>
                  <w:t>:</w:t>
                </w:r>
              </w:p>
              <w:p w14:paraId="711F9075" w14:textId="382B7DCB" w:rsidR="001527C3" w:rsidRDefault="002A44CE" w:rsidP="00291C1E">
                <w:pPr>
                  <w:tabs>
                    <w:tab w:val="num" w:pos="720"/>
                  </w:tabs>
                </w:pPr>
                <w:r w:rsidRPr="002A44CE">
                  <w:t xml:space="preserve">Targeted angling was conducted in the Okanagan River, </w:t>
                </w:r>
                <w:proofErr w:type="spellStart"/>
                <w:r w:rsidRPr="002A44CE">
                  <w:rPr>
                    <w:lang w:val="en-GB"/>
                  </w:rPr>
                  <w:t>Vaseux</w:t>
                </w:r>
                <w:proofErr w:type="spellEnd"/>
                <w:r w:rsidRPr="002A44CE">
                  <w:rPr>
                    <w:lang w:val="en-GB"/>
                  </w:rPr>
                  <w:t xml:space="preserve"> Lake, Osoyoos Lake </w:t>
                </w:r>
                <w:r w:rsidRPr="002A44CE">
                  <w:t>from May 3 to August 7, 2024</w:t>
                </w:r>
                <w:r w:rsidR="00953FB4">
                  <w:t xml:space="preserve">. </w:t>
                </w:r>
                <w:r w:rsidR="00AA4335" w:rsidRPr="00AA4335">
                  <w:t xml:space="preserve">The dominant species captured were </w:t>
                </w:r>
                <w:r w:rsidR="005A1CA3">
                  <w:t>s</w:t>
                </w:r>
                <w:r w:rsidR="00AA4335" w:rsidRPr="00AA4335">
                  <w:t xml:space="preserve">mallmouth </w:t>
                </w:r>
                <w:r w:rsidR="005A1CA3">
                  <w:t>b</w:t>
                </w:r>
                <w:r w:rsidR="00AA4335" w:rsidRPr="00AA4335">
                  <w:t xml:space="preserve">ass, which comprised 76% of the </w:t>
                </w:r>
                <w:r w:rsidR="00AA4335" w:rsidRPr="00AA4335">
                  <w:lastRenderedPageBreak/>
                  <w:t>total catch (n=196), followed by Northern Pikeminnow (16%, n=41) and Yellow Perch (4%, n=11)</w:t>
                </w:r>
                <w:r w:rsidR="00AA4335">
                  <w:t>.</w:t>
                </w:r>
                <w:r w:rsidR="00037F0F">
                  <w:t xml:space="preserve"> </w:t>
                </w:r>
                <w:r w:rsidR="00097CFF" w:rsidRPr="00177201">
                  <w:t xml:space="preserve">There was a spatial shift in the distribution of </w:t>
                </w:r>
                <w:r w:rsidR="005A1CA3">
                  <w:t>s</w:t>
                </w:r>
                <w:r w:rsidR="00097CFF" w:rsidRPr="00177201">
                  <w:t xml:space="preserve">mallmouth bass caught </w:t>
                </w:r>
                <w:r w:rsidR="00097CFF">
                  <w:t xml:space="preserve">during the study. </w:t>
                </w:r>
                <w:r w:rsidR="00097CFF" w:rsidRPr="00177201">
                  <w:t>In May</w:t>
                </w:r>
                <w:r w:rsidR="00097CFF">
                  <w:t xml:space="preserve">, </w:t>
                </w:r>
                <w:r w:rsidR="00097CFF" w:rsidRPr="00177201">
                  <w:t xml:space="preserve">less than half (45%) of </w:t>
                </w:r>
                <w:r w:rsidR="005A1CA3">
                  <w:t>s</w:t>
                </w:r>
                <w:r w:rsidR="00097CFF" w:rsidRPr="00177201">
                  <w:t xml:space="preserve">mallmouth </w:t>
                </w:r>
                <w:r w:rsidR="005A1CA3">
                  <w:t>b</w:t>
                </w:r>
                <w:r w:rsidR="00097CFF" w:rsidRPr="00177201">
                  <w:t xml:space="preserve">ass were caught at Vertical </w:t>
                </w:r>
                <w:r w:rsidR="005A1CA3">
                  <w:t>D</w:t>
                </w:r>
                <w:r w:rsidR="00097CFF" w:rsidRPr="00177201">
                  <w:t xml:space="preserve">rop </w:t>
                </w:r>
                <w:r w:rsidR="005A1CA3">
                  <w:t>S</w:t>
                </w:r>
                <w:r w:rsidR="00097CFF" w:rsidRPr="00177201">
                  <w:t>tructures (VDS)</w:t>
                </w:r>
                <w:r w:rsidR="00097CFF">
                  <w:t xml:space="preserve">, but the </w:t>
                </w:r>
                <w:r w:rsidR="00097CFF" w:rsidRPr="00E93F66">
                  <w:t xml:space="preserve">proportion of </w:t>
                </w:r>
                <w:r w:rsidR="005A1CA3">
                  <w:t>s</w:t>
                </w:r>
                <w:r w:rsidR="00097CFF" w:rsidRPr="00E93F66">
                  <w:t xml:space="preserve">mallmouth </w:t>
                </w:r>
                <w:r w:rsidR="005A1CA3">
                  <w:t>b</w:t>
                </w:r>
                <w:r w:rsidR="00097CFF" w:rsidRPr="00E93F66">
                  <w:t xml:space="preserve">ass captured at VDS structures increased to 100% and 80% in June and July, respectively. </w:t>
                </w:r>
                <w:r w:rsidR="00097CFF">
                  <w:t>B</w:t>
                </w:r>
                <w:r w:rsidR="00097CFF" w:rsidRPr="00E93F66">
                  <w:t>ass were</w:t>
                </w:r>
                <w:r w:rsidR="00097CFF">
                  <w:t xml:space="preserve"> observed</w:t>
                </w:r>
                <w:r w:rsidR="00097CFF" w:rsidRPr="00E93F66">
                  <w:t xml:space="preserve"> utilizing rocky substrate and rip rap below the VDS structures to ambush prey.</w:t>
                </w:r>
                <w:r w:rsidR="00037F0F">
                  <w:t xml:space="preserve"> </w:t>
                </w:r>
                <w:r w:rsidR="007E090C" w:rsidRPr="007E090C">
                  <w:rPr>
                    <w:lang w:val="en-GB"/>
                  </w:rPr>
                  <w:t>Diet content visual analysis was performed on a subsample of 73 of the total 19</w:t>
                </w:r>
                <w:r w:rsidR="00AA4335">
                  <w:rPr>
                    <w:lang w:val="en-GB"/>
                  </w:rPr>
                  <w:t>6</w:t>
                </w:r>
                <w:r w:rsidR="007E090C" w:rsidRPr="007E090C">
                  <w:rPr>
                    <w:lang w:val="en-GB"/>
                  </w:rPr>
                  <w:t xml:space="preserve"> </w:t>
                </w:r>
                <w:r w:rsidR="005A1CA3">
                  <w:rPr>
                    <w:lang w:val="en-GB"/>
                  </w:rPr>
                  <w:t>s</w:t>
                </w:r>
                <w:r w:rsidR="007E090C" w:rsidRPr="007E090C">
                  <w:rPr>
                    <w:lang w:val="en-GB"/>
                  </w:rPr>
                  <w:t>mallmouth bass.</w:t>
                </w:r>
                <w:r w:rsidR="007E090C">
                  <w:rPr>
                    <w:lang w:val="en-GB"/>
                  </w:rPr>
                  <w:t xml:space="preserve"> </w:t>
                </w:r>
                <w:r w:rsidR="00953777" w:rsidRPr="00953777">
                  <w:t>A total of 162 fish stomach samples were sent for DNA barcode sequencing</w:t>
                </w:r>
                <w:r w:rsidR="00C7679F">
                  <w:t>.</w:t>
                </w:r>
                <w:r w:rsidR="00037F0F">
                  <w:t xml:space="preserve"> </w:t>
                </w:r>
                <w:r w:rsidR="00F006A2" w:rsidRPr="0052362D">
                  <w:t>Chinook salmon was only detected once</w:t>
                </w:r>
                <w:r w:rsidR="00F006A2">
                  <w:t xml:space="preserve"> in the DNA samples</w:t>
                </w:r>
                <w:r w:rsidR="00141FC2">
                  <w:t>, but d</w:t>
                </w:r>
                <w:r w:rsidR="00BA0CF5" w:rsidRPr="00BA0CF5">
                  <w:t>irect evidence of bass predation on juvenile Chinook was obtained by recovery of an acoustic tag used in the juvenile migration and habitat use study.</w:t>
                </w:r>
                <w:r w:rsidR="00103AA6">
                  <w:t xml:space="preserve"> </w:t>
                </w:r>
                <w:r w:rsidR="00491E8E">
                  <w:t>DNA m</w:t>
                </w:r>
                <w:r w:rsidR="00DB34C8" w:rsidRPr="00DB34C8">
                  <w:t>etabarcoding identified a diverse assemblage of 146 unique prey taxa</w:t>
                </w:r>
                <w:r w:rsidR="00B35E86">
                  <w:t xml:space="preserve">. </w:t>
                </w:r>
                <w:r w:rsidR="00D7730D">
                  <w:t>Aquatic insects (</w:t>
                </w:r>
                <w:r w:rsidR="00C37819">
                  <w:t>D</w:t>
                </w:r>
                <w:r w:rsidR="00D7730D">
                  <w:t xml:space="preserve">iptera, </w:t>
                </w:r>
                <w:r w:rsidR="006343B4">
                  <w:t xml:space="preserve"> </w:t>
                </w:r>
                <w:r w:rsidR="006343B4" w:rsidRPr="006343B4">
                  <w:t>Ephemeroptera</w:t>
                </w:r>
                <w:r w:rsidR="006343B4">
                  <w:t xml:space="preserve">, </w:t>
                </w:r>
                <w:r w:rsidR="00C37819" w:rsidRPr="00C37819">
                  <w:t>Trichoptera</w:t>
                </w:r>
                <w:r w:rsidR="00D7730D">
                  <w:t>), invasive fish (</w:t>
                </w:r>
                <w:r w:rsidR="004F1436">
                  <w:t>smallmouth bass</w:t>
                </w:r>
                <w:r w:rsidR="00DE24CA">
                  <w:t>, yellow perch, common carp</w:t>
                </w:r>
                <w:r w:rsidR="004F1436">
                  <w:t>), and native fish (prickly sculpin</w:t>
                </w:r>
                <w:r w:rsidR="00913C92">
                  <w:t>,</w:t>
                </w:r>
                <w:r w:rsidR="006C2F35">
                  <w:t xml:space="preserve"> mountain whitefish</w:t>
                </w:r>
                <w:r w:rsidR="00FA1077">
                  <w:t>,</w:t>
                </w:r>
                <w:r w:rsidR="004F1436">
                  <w:t xml:space="preserve"> sockeye/kokanee, chinook) were the most common prey items in </w:t>
                </w:r>
                <w:r w:rsidR="0054578E">
                  <w:t>s</w:t>
                </w:r>
                <w:r w:rsidR="004F1436">
                  <w:t xml:space="preserve">mallmouth bass stomach contents. </w:t>
                </w:r>
              </w:p>
            </w:tc>
          </w:sdtContent>
        </w:sdt>
      </w:tr>
    </w:tbl>
    <w:p w14:paraId="09D39AD3" w14:textId="77777777" w:rsidR="00336B9F" w:rsidRDefault="00336B9F" w:rsidP="00D25C67"/>
    <w:p w14:paraId="04C7A654" w14:textId="618462CF" w:rsidR="009C1BC2" w:rsidRDefault="004733C0" w:rsidP="004733C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r w:rsidR="00245A63" w:rsidRPr="00FC1B30">
        <w:t>Insights</w:t>
      </w:r>
    </w:p>
    <w:p w14:paraId="5E649E2C" w14:textId="120EE06C" w:rsidR="002515CF" w:rsidRDefault="00731D66" w:rsidP="00096699">
      <w:pPr>
        <w:spacing w:after="0" w:line="240" w:lineRule="auto"/>
      </w:pPr>
      <w:r w:rsidRPr="00245A63">
        <w:t>Please insert a few paragraphs to summarize:</w:t>
      </w:r>
    </w:p>
    <w:p w14:paraId="7FFAFCD9" w14:textId="54EB3532" w:rsidR="007A0F58" w:rsidRDefault="007A0F58" w:rsidP="00975D51">
      <w:pPr>
        <w:pStyle w:val="ListParagraph"/>
        <w:numPr>
          <w:ilvl w:val="0"/>
          <w:numId w:val="8"/>
        </w:numPr>
      </w:pPr>
      <w:r>
        <w:t>Wha</w:t>
      </w:r>
      <w:r w:rsidR="00AB7F58">
        <w:t>t</w:t>
      </w:r>
      <w:r>
        <w:t xml:space="preserve"> this project has added to</w:t>
      </w:r>
      <w:r w:rsidR="00AB7F58">
        <w:t xml:space="preserve"> knowledge about</w:t>
      </w:r>
      <w:r>
        <w:t xml:space="preserve"> salmon </w:t>
      </w:r>
      <w:r w:rsidR="00820BBB">
        <w:t>populations, health, or ecosystems.</w:t>
      </w:r>
    </w:p>
    <w:p w14:paraId="28B7FF3D" w14:textId="77777777" w:rsidR="00C82CA4" w:rsidRDefault="00312466" w:rsidP="00975D51">
      <w:pPr>
        <w:pStyle w:val="ListParagraph"/>
        <w:numPr>
          <w:ilvl w:val="0"/>
          <w:numId w:val="8"/>
        </w:numPr>
      </w:pPr>
      <w:r>
        <w:t xml:space="preserve">How </w:t>
      </w:r>
      <w:r w:rsidR="00476D8A">
        <w:t xml:space="preserve">this project informs </w:t>
      </w:r>
      <w:r w:rsidR="00C93E1E">
        <w:t>salmon management</w:t>
      </w:r>
      <w:r w:rsidR="00C82CA4">
        <w:t>:</w:t>
      </w:r>
      <w:r w:rsidR="00C93E1E">
        <w:t xml:space="preserve"> </w:t>
      </w:r>
    </w:p>
    <w:p w14:paraId="244F7BBF" w14:textId="41FB116F" w:rsidR="00C82CA4" w:rsidRDefault="008748CD" w:rsidP="00C82CA4">
      <w:pPr>
        <w:pStyle w:val="ListParagraph"/>
        <w:numPr>
          <w:ilvl w:val="1"/>
          <w:numId w:val="8"/>
        </w:numPr>
      </w:pPr>
      <w:r>
        <w:t>d</w:t>
      </w:r>
      <w:r w:rsidR="00C93E1E">
        <w:t>ecisions</w:t>
      </w:r>
    </w:p>
    <w:p w14:paraId="22D17ACE" w14:textId="57D89635" w:rsidR="00C82CA4" w:rsidRDefault="000A4B8F" w:rsidP="00C82CA4">
      <w:pPr>
        <w:pStyle w:val="ListParagraph"/>
        <w:numPr>
          <w:ilvl w:val="1"/>
          <w:numId w:val="8"/>
        </w:numPr>
      </w:pPr>
      <w:r>
        <w:t>policy</w:t>
      </w:r>
      <w:r w:rsidR="000B7716">
        <w:t xml:space="preserve"> guidance</w:t>
      </w:r>
    </w:p>
    <w:p w14:paraId="76D88F13" w14:textId="546C1D65" w:rsidR="00C82CA4" w:rsidRDefault="008748CD" w:rsidP="00C82CA4">
      <w:pPr>
        <w:pStyle w:val="ListParagraph"/>
        <w:numPr>
          <w:ilvl w:val="1"/>
          <w:numId w:val="8"/>
        </w:numPr>
      </w:pPr>
      <w:r>
        <w:t>trade-offs</w:t>
      </w:r>
    </w:p>
    <w:p w14:paraId="5433F9EC" w14:textId="52B0841B" w:rsidR="00312466" w:rsidRDefault="000A4B8F" w:rsidP="00C82CA4">
      <w:pPr>
        <w:pStyle w:val="ListParagraph"/>
        <w:numPr>
          <w:ilvl w:val="1"/>
          <w:numId w:val="8"/>
        </w:numPr>
      </w:pPr>
      <w:r>
        <w:t>planning</w:t>
      </w:r>
    </w:p>
    <w:p w14:paraId="1600E1DB" w14:textId="6B26F3B2" w:rsidR="001C79F0" w:rsidRDefault="001F585B" w:rsidP="00975D51">
      <w:pPr>
        <w:pStyle w:val="ListParagraph"/>
        <w:numPr>
          <w:ilvl w:val="0"/>
          <w:numId w:val="8"/>
        </w:numPr>
      </w:pPr>
      <w:r>
        <w:t>Addition</w:t>
      </w:r>
      <w:r w:rsidR="008241EB">
        <w:t xml:space="preserve"> of knowl</w:t>
      </w:r>
      <w:r w:rsidR="001D0A0A">
        <w:t xml:space="preserve">edge </w:t>
      </w:r>
      <w:r w:rsidR="00734F59">
        <w:t>to understan</w:t>
      </w:r>
      <w:r w:rsidR="00975C17">
        <w:t>ding:</w:t>
      </w:r>
    </w:p>
    <w:p w14:paraId="0A974EC8" w14:textId="22025517" w:rsidR="00975C17" w:rsidRDefault="002D40AA" w:rsidP="00975C17">
      <w:pPr>
        <w:pStyle w:val="ListParagraph"/>
        <w:numPr>
          <w:ilvl w:val="1"/>
          <w:numId w:val="8"/>
        </w:numPr>
      </w:pPr>
      <w:r>
        <w:t>limiting factors</w:t>
      </w:r>
      <w:r w:rsidR="00AA2444">
        <w:t>/</w:t>
      </w:r>
      <w:r w:rsidR="00661F7D">
        <w:t>s</w:t>
      </w:r>
      <w:r w:rsidR="00975C17">
        <w:t>tressors</w:t>
      </w:r>
      <w:r w:rsidR="003E6B3D">
        <w:t xml:space="preserve">/threats/ </w:t>
      </w:r>
      <w:r w:rsidR="005E52DC">
        <w:t>pathways of effects</w:t>
      </w:r>
      <w:r w:rsidR="00EE2DC7">
        <w:t>/risks</w:t>
      </w:r>
    </w:p>
    <w:p w14:paraId="5F3C2F15" w14:textId="3BACEED5" w:rsidR="00BD7F56" w:rsidRDefault="003471A8" w:rsidP="00975C17">
      <w:pPr>
        <w:pStyle w:val="ListParagraph"/>
        <w:numPr>
          <w:ilvl w:val="1"/>
          <w:numId w:val="8"/>
        </w:numPr>
      </w:pPr>
      <w:r>
        <w:t>biologically significant thresholds</w:t>
      </w:r>
    </w:p>
    <w:p w14:paraId="0DC46EBE" w14:textId="0676AE89" w:rsidR="00364BCB" w:rsidRDefault="008F2F6F" w:rsidP="00364BCB">
      <w:pPr>
        <w:pStyle w:val="ListParagraph"/>
        <w:numPr>
          <w:ilvl w:val="1"/>
          <w:numId w:val="8"/>
        </w:numPr>
      </w:pPr>
      <w:r>
        <w:t>cumulative impacts</w:t>
      </w:r>
    </w:p>
    <w:p w14:paraId="399CCFBF" w14:textId="38851136" w:rsidR="00FF2D08" w:rsidRPr="00BA5D0F" w:rsidRDefault="00FF2D08" w:rsidP="00042D09">
      <w:pPr>
        <w:pStyle w:val="ListParagraph"/>
        <w:numPr>
          <w:ilvl w:val="0"/>
          <w:numId w:val="8"/>
        </w:numPr>
      </w:pPr>
      <w:r>
        <w:t>Sources of uncertainty</w:t>
      </w:r>
    </w:p>
    <w:tbl>
      <w:tblPr>
        <w:tblStyle w:val="TableGrid"/>
        <w:tblW w:w="0" w:type="auto"/>
        <w:tblLook w:val="04A0" w:firstRow="1" w:lastRow="0" w:firstColumn="1" w:lastColumn="0" w:noHBand="0" w:noVBand="1"/>
      </w:tblPr>
      <w:tblGrid>
        <w:gridCol w:w="9350"/>
      </w:tblGrid>
      <w:tr w:rsidR="00093F19" w14:paraId="4D945657" w14:textId="77777777" w:rsidTr="004E36EA">
        <w:trPr>
          <w:trHeight w:val="3230"/>
        </w:trPr>
        <w:sdt>
          <w:sdtPr>
            <w:alias w:val="insights"/>
            <w:id w:val="1994683937"/>
            <w:placeholder>
              <w:docPart w:val="87EB2CBC50DF4173B530C228C9C0297D"/>
            </w:placeholder>
          </w:sdtPr>
          <w:sdtEndPr/>
          <w:sdtContent>
            <w:tc>
              <w:tcPr>
                <w:tcW w:w="9350" w:type="dxa"/>
              </w:tcPr>
              <w:p w14:paraId="0EC31FE2" w14:textId="7FFD3F5B" w:rsidR="00FB3A44" w:rsidRDefault="006C6DDE" w:rsidP="008F3E29">
                <w:r>
                  <w:t xml:space="preserve">The research conducted </w:t>
                </w:r>
                <w:r w:rsidR="00E81584">
                  <w:t>through this project</w:t>
                </w:r>
                <w:r w:rsidR="00A2351D">
                  <w:t xml:space="preserve"> added</w:t>
                </w:r>
                <w:r w:rsidR="002347F7">
                  <w:t xml:space="preserve"> greatly to the limited knowledge of juvenile Chinook survival in the Okanagan</w:t>
                </w:r>
                <w:r w:rsidR="00887562">
                  <w:t xml:space="preserve"> River and Lake system</w:t>
                </w:r>
                <w:r w:rsidR="002347F7">
                  <w:t xml:space="preserve">. </w:t>
                </w:r>
              </w:p>
              <w:p w14:paraId="4F37B313" w14:textId="77777777" w:rsidR="002347F7" w:rsidRDefault="002347F7" w:rsidP="008F3E29"/>
              <w:p w14:paraId="2317609A" w14:textId="5115F016" w:rsidR="002347F7" w:rsidRDefault="005735FB" w:rsidP="008F3E29">
                <w:r>
                  <w:t xml:space="preserve">The acoustic telemetry study </w:t>
                </w:r>
                <w:r w:rsidR="00BA737D">
                  <w:t>revealed that juvenile Chinook survival is low</w:t>
                </w:r>
                <w:r w:rsidR="00890AEA">
                  <w:t xml:space="preserve"> during their spring outmigration in the Okanagan River. </w:t>
                </w:r>
                <w:r w:rsidR="00E31F3B">
                  <w:t>It identified</w:t>
                </w:r>
                <w:r w:rsidR="000723AC">
                  <w:t xml:space="preserve"> critical freshwater mortality hotspots </w:t>
                </w:r>
                <w:r w:rsidR="00B83FE9">
                  <w:t xml:space="preserve">in </w:t>
                </w:r>
                <w:proofErr w:type="spellStart"/>
                <w:r w:rsidR="00B83FE9">
                  <w:t>Vaseux</w:t>
                </w:r>
                <w:proofErr w:type="spellEnd"/>
                <w:r w:rsidR="00B83FE9">
                  <w:t xml:space="preserve"> Lake</w:t>
                </w:r>
                <w:r w:rsidR="00AB2C1C">
                  <w:t>, in the Okanagan River, and in the north</w:t>
                </w:r>
                <w:r w:rsidR="00030CE8">
                  <w:t>ern</w:t>
                </w:r>
                <w:r w:rsidR="00AB2C1C">
                  <w:t xml:space="preserve"> portion of Osoyoos Lake. </w:t>
                </w:r>
                <w:r w:rsidR="00FB7B64">
                  <w:t xml:space="preserve">This mortality was associated with </w:t>
                </w:r>
                <w:r w:rsidR="005357AD">
                  <w:t>warm water temperatures and habitat constraints</w:t>
                </w:r>
                <w:r w:rsidR="00A87E7C">
                  <w:t xml:space="preserve">, and provides evidence for supporting habitat restoration strategies </w:t>
                </w:r>
                <w:r w:rsidR="00755C5A">
                  <w:t>to increase juvenile survival. Proposed actions include:</w:t>
                </w:r>
              </w:p>
              <w:p w14:paraId="20213DCA" w14:textId="51CC08B1" w:rsidR="00755C5A" w:rsidRDefault="00EA36A6" w:rsidP="00755C5A">
                <w:pPr>
                  <w:pStyle w:val="ListParagraph"/>
                  <w:numPr>
                    <w:ilvl w:val="0"/>
                    <w:numId w:val="10"/>
                  </w:numPr>
                </w:pPr>
                <w:r>
                  <w:t>Reconnecting side channels</w:t>
                </w:r>
              </w:p>
              <w:p w14:paraId="2755153D" w14:textId="4E657C74" w:rsidR="00EA36A6" w:rsidRDefault="00EA36A6" w:rsidP="00755C5A">
                <w:pPr>
                  <w:pStyle w:val="ListParagraph"/>
                  <w:numPr>
                    <w:ilvl w:val="0"/>
                    <w:numId w:val="10"/>
                  </w:numPr>
                </w:pPr>
                <w:r>
                  <w:t>Re-naturalizing riparian zones</w:t>
                </w:r>
              </w:p>
              <w:p w14:paraId="737473F6" w14:textId="763DBE54" w:rsidR="00EA36A6" w:rsidRDefault="00EA36A6" w:rsidP="00755C5A">
                <w:pPr>
                  <w:pStyle w:val="ListParagraph"/>
                  <w:numPr>
                    <w:ilvl w:val="0"/>
                    <w:numId w:val="10"/>
                  </w:numPr>
                </w:pPr>
                <w:r>
                  <w:t>Adding deep pools, woody debris, and cover</w:t>
                </w:r>
              </w:p>
              <w:p w14:paraId="6CCB9859" w14:textId="5C92636A" w:rsidR="00EA36A6" w:rsidRDefault="005458C2" w:rsidP="00755C5A">
                <w:pPr>
                  <w:pStyle w:val="ListParagraph"/>
                  <w:numPr>
                    <w:ilvl w:val="0"/>
                    <w:numId w:val="10"/>
                  </w:numPr>
                </w:pPr>
                <w:r>
                  <w:t>Managing macrophyte growth</w:t>
                </w:r>
              </w:p>
              <w:p w14:paraId="7446D1D6" w14:textId="66CE6973" w:rsidR="00B86B0F" w:rsidRDefault="00453DB8" w:rsidP="00755C5A">
                <w:pPr>
                  <w:pStyle w:val="ListParagraph"/>
                  <w:numPr>
                    <w:ilvl w:val="0"/>
                    <w:numId w:val="10"/>
                  </w:numPr>
                </w:pPr>
                <w:r>
                  <w:t>Adjusting dam operations for c</w:t>
                </w:r>
                <w:r w:rsidR="00B86B0F">
                  <w:t>old water inflow protection</w:t>
                </w:r>
              </w:p>
              <w:p w14:paraId="5925895F" w14:textId="53154E80" w:rsidR="005458C2" w:rsidRDefault="005458C2" w:rsidP="00755C5A">
                <w:pPr>
                  <w:pStyle w:val="ListParagraph"/>
                  <w:numPr>
                    <w:ilvl w:val="0"/>
                    <w:numId w:val="10"/>
                  </w:numPr>
                </w:pPr>
                <w:r>
                  <w:t xml:space="preserve">Adapting hatchery release strategy (timing and location) to maximize </w:t>
                </w:r>
                <w:r w:rsidR="00030CE8">
                  <w:t xml:space="preserve">juvenile </w:t>
                </w:r>
                <w:r>
                  <w:t>survival</w:t>
                </w:r>
              </w:p>
              <w:p w14:paraId="2C115346" w14:textId="77777777" w:rsidR="00FB3A44" w:rsidRDefault="00FB3A44" w:rsidP="008F3E29"/>
              <w:p w14:paraId="604C7F7B" w14:textId="22F195F7" w:rsidR="00453DB8" w:rsidRDefault="00453DB8" w:rsidP="008F3E29">
                <w:r>
                  <w:t>The predation study</w:t>
                </w:r>
                <w:r w:rsidR="005D3A0E">
                  <w:t xml:space="preserve"> revealed </w:t>
                </w:r>
                <w:r w:rsidR="00247EC6">
                  <w:t>that predation pressure by native and invasive fish species,</w:t>
                </w:r>
                <w:r w:rsidR="003A0EBE">
                  <w:t xml:space="preserve"> especially by </w:t>
                </w:r>
                <w:r w:rsidR="00F04BFA">
                  <w:t>s</w:t>
                </w:r>
                <w:r w:rsidR="003A0EBE">
                  <w:t xml:space="preserve">mallmouth bass, is likely high and </w:t>
                </w:r>
                <w:r w:rsidR="00204850">
                  <w:t>contributes</w:t>
                </w:r>
                <w:r w:rsidR="003A0EBE">
                  <w:t xml:space="preserve"> to the low survival of </w:t>
                </w:r>
                <w:r w:rsidR="00204850">
                  <w:t>juvenile</w:t>
                </w:r>
                <w:r w:rsidR="003A0EBE">
                  <w:t xml:space="preserve"> Chinook in the Okanagan </w:t>
                </w:r>
                <w:r w:rsidR="00204850">
                  <w:lastRenderedPageBreak/>
                  <w:t>River and Lake system.</w:t>
                </w:r>
                <w:r w:rsidR="00430EE9">
                  <w:t xml:space="preserve"> </w:t>
                </w:r>
                <w:r w:rsidR="005F4822">
                  <w:t>It also identified predation hotspots at Vertical Drop Structure (VDS) sites on the Okanagan River.</w:t>
                </w:r>
                <w:r w:rsidR="00204850">
                  <w:t xml:space="preserve"> </w:t>
                </w:r>
                <w:r w:rsidR="00B15FF1">
                  <w:t>Proposed actions to mitigate</w:t>
                </w:r>
                <w:r w:rsidR="00430EE9">
                  <w:t xml:space="preserve"> the impact</w:t>
                </w:r>
                <w:r w:rsidR="003E60FC">
                  <w:t>s</w:t>
                </w:r>
                <w:r w:rsidR="00430EE9">
                  <w:t xml:space="preserve"> of </w:t>
                </w:r>
                <w:r w:rsidR="006F14F1">
                  <w:t>s</w:t>
                </w:r>
                <w:r w:rsidR="00430EE9">
                  <w:t>mallmouth bass predation include:</w:t>
                </w:r>
              </w:p>
              <w:p w14:paraId="4DDE4E27" w14:textId="66BE5882" w:rsidR="00430EE9" w:rsidRDefault="00430EE9" w:rsidP="00430EE9">
                <w:pPr>
                  <w:pStyle w:val="ListParagraph"/>
                  <w:numPr>
                    <w:ilvl w:val="0"/>
                    <w:numId w:val="10"/>
                  </w:numPr>
                </w:pPr>
                <w:r>
                  <w:t>Reduc</w:t>
                </w:r>
                <w:r w:rsidR="00694A1B">
                  <w:t>e</w:t>
                </w:r>
                <w:r>
                  <w:t xml:space="preserve"> predation hotspots</w:t>
                </w:r>
                <w:r w:rsidR="005F4822">
                  <w:t xml:space="preserve"> at VDS sites</w:t>
                </w:r>
                <w:r w:rsidR="00A1750F">
                  <w:t xml:space="preserve"> with restoration efforts to remove or modify existing structures</w:t>
                </w:r>
              </w:p>
              <w:p w14:paraId="7C728EDA" w14:textId="5478C0DB" w:rsidR="00A1750F" w:rsidRDefault="001B1435" w:rsidP="00430EE9">
                <w:pPr>
                  <w:pStyle w:val="ListParagraph"/>
                  <w:numPr>
                    <w:ilvl w:val="0"/>
                    <w:numId w:val="10"/>
                  </w:numPr>
                </w:pPr>
                <w:r>
                  <w:t xml:space="preserve">Targeted </w:t>
                </w:r>
                <w:r w:rsidR="006F14F1">
                  <w:t>s</w:t>
                </w:r>
                <w:r>
                  <w:t>mallmouth bass removal in the Okanagan</w:t>
                </w:r>
                <w:r w:rsidR="00860472">
                  <w:t xml:space="preserve"> River and Lake system with electrofishing or angling programs</w:t>
                </w:r>
              </w:p>
              <w:p w14:paraId="2AEFD392" w14:textId="176B27E8" w:rsidR="00093F19" w:rsidRDefault="00694A1B" w:rsidP="00A51166">
                <w:pPr>
                  <w:pStyle w:val="ListParagraph"/>
                  <w:numPr>
                    <w:ilvl w:val="0"/>
                    <w:numId w:val="10"/>
                  </w:numPr>
                </w:pPr>
                <w:r>
                  <w:t>Protect and enhance rearing habitat for juvenile Chinook</w:t>
                </w:r>
                <w:r w:rsidR="00A51166">
                  <w:t xml:space="preserve"> by supporting the habitat restoration strategies listed above</w:t>
                </w:r>
              </w:p>
            </w:tc>
          </w:sdtContent>
        </w:sdt>
      </w:tr>
    </w:tbl>
    <w:p w14:paraId="4DBCE888" w14:textId="77777777" w:rsidR="00336B9F" w:rsidRDefault="00336B9F" w:rsidP="00336B9F"/>
    <w:p w14:paraId="3D4E7B55" w14:textId="78B57AE0" w:rsidR="00975D51" w:rsidRDefault="00666337" w:rsidP="00666337">
      <w:pPr>
        <w:pStyle w:val="Heading2"/>
      </w:pPr>
      <w:r>
        <w:rPr>
          <w:rFonts w:ascii="Segoe UI Emoji" w:hAnsi="Segoe UI Emoji" w:cs="Segoe UI Emoji"/>
        </w:rPr>
        <w:t>⏩</w:t>
      </w:r>
      <w:r w:rsidR="005B6B37">
        <w:t xml:space="preserve"> Next Steps</w:t>
      </w:r>
    </w:p>
    <w:p w14:paraId="4E144053" w14:textId="6537D4E4" w:rsidR="00731D66" w:rsidRPr="00245A63" w:rsidRDefault="7EA43390" w:rsidP="00731D66">
      <w:pPr>
        <w:spacing w:after="0" w:line="240" w:lineRule="auto"/>
      </w:pPr>
      <w:r>
        <w:t xml:space="preserve">Please insert </w:t>
      </w:r>
      <w:r w:rsidR="417F5B2A">
        <w:t>1-2</w:t>
      </w:r>
      <w:r>
        <w:t xml:space="preserve"> paragraphs to summarize:</w:t>
      </w:r>
    </w:p>
    <w:p w14:paraId="367E6F09" w14:textId="0099664C" w:rsidR="00231F72" w:rsidRDefault="00FC7867" w:rsidP="00FC7867">
      <w:pPr>
        <w:pStyle w:val="ListParagraph"/>
        <w:numPr>
          <w:ilvl w:val="0"/>
          <w:numId w:val="8"/>
        </w:numPr>
      </w:pPr>
      <w:r>
        <w:t>Remaining knowledge gaps and r</w:t>
      </w:r>
      <w:r w:rsidR="000B7716">
        <w:t>ecommendations for future studies</w:t>
      </w:r>
    </w:p>
    <w:p w14:paraId="3091DA7D" w14:textId="35ABAF66" w:rsidR="008F3E29" w:rsidRPr="00FA7589" w:rsidRDefault="00231F72" w:rsidP="008F3E29">
      <w:pPr>
        <w:pStyle w:val="ListParagraph"/>
        <w:numPr>
          <w:ilvl w:val="0"/>
          <w:numId w:val="8"/>
        </w:numPr>
      </w:pPr>
      <w:r>
        <w:t>How</w:t>
      </w:r>
      <w:r w:rsidR="00072529">
        <w:t xml:space="preserve"> </w:t>
      </w:r>
      <w:r w:rsidR="001A53F4">
        <w:t>can</w:t>
      </w:r>
      <w:r w:rsidR="004E6130">
        <w:t>/should</w:t>
      </w:r>
      <w:r w:rsidR="00072529">
        <w:t xml:space="preserve"> </w:t>
      </w:r>
      <w:r w:rsidR="004E6130">
        <w:t xml:space="preserve">the project findings be operationalized </w:t>
      </w:r>
      <w:r w:rsidR="00EE2E58">
        <w:t>for</w:t>
      </w:r>
      <w:r w:rsidR="009219B5">
        <w:t xml:space="preserve"> salmon conservation and management</w:t>
      </w:r>
      <w:r w:rsidR="00EE2E58">
        <w:t>?</w:t>
      </w:r>
    </w:p>
    <w:tbl>
      <w:tblPr>
        <w:tblStyle w:val="TableGrid"/>
        <w:tblW w:w="0" w:type="auto"/>
        <w:tblLook w:val="04A0" w:firstRow="1" w:lastRow="0" w:firstColumn="1" w:lastColumn="0" w:noHBand="0" w:noVBand="1"/>
      </w:tblPr>
      <w:tblGrid>
        <w:gridCol w:w="9350"/>
      </w:tblGrid>
      <w:tr w:rsidR="00147038" w14:paraId="7F78A866" w14:textId="77777777" w:rsidTr="00F3097A">
        <w:trPr>
          <w:trHeight w:val="2528"/>
        </w:trPr>
        <w:sdt>
          <w:sdtPr>
            <w:alias w:val="next_steps"/>
            <w:tag w:val="next_steps"/>
            <w:id w:val="1914582671"/>
            <w:placeholder>
              <w:docPart w:val="DefaultPlaceholder_-1854013440"/>
            </w:placeholder>
          </w:sdtPr>
          <w:sdtEndPr/>
          <w:sdtContent>
            <w:tc>
              <w:tcPr>
                <w:tcW w:w="9350" w:type="dxa"/>
              </w:tcPr>
              <w:p w14:paraId="741CB1DF" w14:textId="4B305BC2" w:rsidR="006E6C18" w:rsidRDefault="00ED6689" w:rsidP="008F3E29">
                <w:r>
                  <w:t>The findings from this project should be</w:t>
                </w:r>
                <w:r w:rsidR="008F6006">
                  <w:t xml:space="preserve"> considered in the rebuilding </w:t>
                </w:r>
                <w:r w:rsidR="00D0548C">
                  <w:t xml:space="preserve">and conservation </w:t>
                </w:r>
                <w:r w:rsidR="008F6006">
                  <w:t>plan of this endangered conservation unit</w:t>
                </w:r>
                <w:r w:rsidR="004F20E7">
                  <w:t xml:space="preserve">, as it identified specific and tangible actions that have the </w:t>
                </w:r>
                <w:r w:rsidR="006E6C18">
                  <w:t>potential to increase juvenile Chinook survival</w:t>
                </w:r>
                <w:r w:rsidR="00E153A4">
                  <w:t xml:space="preserve">, </w:t>
                </w:r>
                <w:r w:rsidR="006E6C18">
                  <w:t>productivity</w:t>
                </w:r>
                <w:r w:rsidR="00E153A4">
                  <w:t>,</w:t>
                </w:r>
                <w:r w:rsidR="006E6C18">
                  <w:t xml:space="preserve"> and abundance of the CU. </w:t>
                </w:r>
              </w:p>
              <w:p w14:paraId="42AC99E8" w14:textId="77777777" w:rsidR="006E6C18" w:rsidRDefault="006E6C18" w:rsidP="008F3E29"/>
              <w:p w14:paraId="1DAC599C" w14:textId="24BE2AB1" w:rsidR="004B0571" w:rsidRDefault="00CE6C67" w:rsidP="008F3E29">
                <w:r>
                  <w:t>Remaining knowledge gaps and recommendations for future studies include:</w:t>
                </w:r>
              </w:p>
              <w:p w14:paraId="2C7778DE" w14:textId="509EA23B" w:rsidR="00741185" w:rsidRPr="00741185" w:rsidRDefault="00741185" w:rsidP="00741185">
                <w:pPr>
                  <w:pStyle w:val="ListParagraph"/>
                  <w:numPr>
                    <w:ilvl w:val="0"/>
                    <w:numId w:val="10"/>
                  </w:numPr>
                </w:pPr>
                <w:r w:rsidRPr="00741185">
                  <w:t xml:space="preserve">Using </w:t>
                </w:r>
                <w:r w:rsidR="00D0264F">
                  <w:t xml:space="preserve">predator-detecting </w:t>
                </w:r>
                <w:r w:rsidRPr="00741185">
                  <w:t>acoustic tags to determine juvenile mortality from predation and finer-scale movement data to elucidate habitat use throughout the migration corridor</w:t>
                </w:r>
              </w:p>
              <w:p w14:paraId="5625C3B6" w14:textId="58400E75" w:rsidR="00CE6C67" w:rsidRDefault="00A34D85" w:rsidP="00CE6C67">
                <w:pPr>
                  <w:pStyle w:val="ListParagraph"/>
                  <w:numPr>
                    <w:ilvl w:val="0"/>
                    <w:numId w:val="10"/>
                  </w:numPr>
                </w:pPr>
                <w:r>
                  <w:t xml:space="preserve">Estimating the </w:t>
                </w:r>
                <w:r w:rsidR="00DB0284">
                  <w:t>s</w:t>
                </w:r>
                <w:r>
                  <w:t>mallmouth</w:t>
                </w:r>
                <w:r w:rsidR="00AC0EA3">
                  <w:t xml:space="preserve"> bass population size in the </w:t>
                </w:r>
                <w:r>
                  <w:t>Okanagan</w:t>
                </w:r>
                <w:r w:rsidR="00AC0EA3">
                  <w:t xml:space="preserve"> River and Lake system to quantify the predation pressure on juvenile Chinook </w:t>
                </w:r>
              </w:p>
              <w:p w14:paraId="61452733" w14:textId="797426EF" w:rsidR="00A34D85" w:rsidRDefault="00B202D4" w:rsidP="00CE6C67">
                <w:pPr>
                  <w:pStyle w:val="ListParagraph"/>
                  <w:numPr>
                    <w:ilvl w:val="0"/>
                    <w:numId w:val="10"/>
                  </w:numPr>
                </w:pPr>
                <w:r>
                  <w:t xml:space="preserve">Understanding the role of predation from other </w:t>
                </w:r>
                <w:r w:rsidR="0048262E">
                  <w:t xml:space="preserve">native and </w:t>
                </w:r>
                <w:r>
                  <w:t>invasive piscivorous fish and</w:t>
                </w:r>
                <w:r w:rsidR="00526FFA">
                  <w:t xml:space="preserve"> avian predators on juvenile Chinook survival</w:t>
                </w:r>
              </w:p>
              <w:p w14:paraId="03A22BD8" w14:textId="0BE09B25" w:rsidR="00147038" w:rsidRDefault="00147038" w:rsidP="008F3E29"/>
            </w:tc>
          </w:sdtContent>
        </w:sdt>
      </w:tr>
    </w:tbl>
    <w:p w14:paraId="33CC5A81" w14:textId="77777777" w:rsidR="009658A8" w:rsidRDefault="009658A8" w:rsidP="008F3E29"/>
    <w:p w14:paraId="1CE6E00E" w14:textId="77777777" w:rsidR="00924504" w:rsidRPr="00836EA4" w:rsidRDefault="00924504" w:rsidP="008F3E29"/>
    <w:p w14:paraId="1D9A6A2E" w14:textId="6C61374C" w:rsidR="008F3E29" w:rsidRPr="00836EA4" w:rsidRDefault="00B158F1" w:rsidP="00042D09">
      <w:pPr>
        <w:pStyle w:val="Heading2"/>
      </w:pPr>
      <w:r w:rsidRPr="00B158F1">
        <w:rPr>
          <w:rFonts w:ascii="Segoe UI Emoji" w:hAnsi="Segoe UI Emoji" w:cs="Segoe UI Emoji"/>
        </w:rPr>
        <w:t xml:space="preserve">📈 </w:t>
      </w:r>
      <w:r w:rsidR="3A2232DA" w:rsidRPr="5FB84CBF">
        <w:t>Tables and Figures</w:t>
      </w:r>
    </w:p>
    <w:p w14:paraId="4933F9B7" w14:textId="601B2025" w:rsidR="3A2232DA" w:rsidRDefault="3A2232DA" w:rsidP="5FB84CBF">
      <w:pPr>
        <w:rPr>
          <w:rFonts w:ascii="Calibri" w:eastAsia="Yu Mincho" w:hAnsi="Calibri" w:cs="Arial"/>
        </w:rPr>
      </w:pPr>
      <w:r w:rsidRPr="5FB84CBF">
        <w:rPr>
          <w:rFonts w:ascii="Calibri" w:eastAsia="Yu Mincho" w:hAnsi="Calibri" w:cs="Arial"/>
        </w:rPr>
        <w:t xml:space="preserve">Please </w:t>
      </w:r>
      <w:r w:rsidR="5444ACB9" w:rsidRPr="5FB84CBF">
        <w:rPr>
          <w:rFonts w:ascii="Calibri" w:eastAsia="Yu Mincho" w:hAnsi="Calibri" w:cs="Arial"/>
        </w:rPr>
        <w:t>provide captions and numbering for any tables and figures. Graphics can be copied below or e-mailed</w:t>
      </w:r>
      <w:r w:rsidRPr="5FB84CBF">
        <w:rPr>
          <w:rFonts w:ascii="Calibri" w:eastAsia="Yu Mincho" w:hAnsi="Calibri" w:cs="Arial"/>
        </w:rPr>
        <w:t xml:space="preserve"> </w:t>
      </w:r>
      <w:r w:rsidR="313798D6" w:rsidRPr="5FB84CBF">
        <w:rPr>
          <w:rFonts w:ascii="Calibri" w:eastAsia="Yu Mincho" w:hAnsi="Calibri" w:cs="Arial"/>
        </w:rPr>
        <w:t>separately.</w:t>
      </w:r>
      <w:r w:rsidR="4E646F4A" w:rsidRPr="5FB84CBF">
        <w:rPr>
          <w:rFonts w:ascii="Calibri" w:eastAsia="Yu Mincho" w:hAnsi="Calibri" w:cs="Arial"/>
        </w:rPr>
        <w:t xml:space="preserve"> </w:t>
      </w:r>
    </w:p>
    <w:p w14:paraId="24257A7E" w14:textId="217C5DA5" w:rsidR="2B915254" w:rsidRDefault="2B915254" w:rsidP="00096699">
      <w:pPr>
        <w:pStyle w:val="ListParagraph"/>
        <w:numPr>
          <w:ilvl w:val="0"/>
          <w:numId w:val="1"/>
        </w:numPr>
        <w:rPr>
          <w:rFonts w:ascii="Calibri" w:eastAsia="Yu Mincho" w:hAnsi="Calibri" w:cs="Arial"/>
        </w:rPr>
      </w:pPr>
      <w:r w:rsidRPr="5FB84CBF">
        <w:rPr>
          <w:rFonts w:ascii="Calibri" w:eastAsia="Yu Mincho" w:hAnsi="Calibri" w:cs="Arial"/>
        </w:rPr>
        <w:t>Include a brief caption with each figure and table</w:t>
      </w:r>
      <w:r w:rsidR="22CFF12C" w:rsidRPr="43208C2B">
        <w:rPr>
          <w:rFonts w:ascii="Calibri" w:eastAsia="Yu Mincho" w:hAnsi="Calibri" w:cs="Arial"/>
        </w:rPr>
        <w:t xml:space="preserve"> </w:t>
      </w:r>
      <w:r w:rsidRPr="5FB84CBF">
        <w:rPr>
          <w:rFonts w:ascii="Calibri" w:eastAsia="Yu Mincho" w:hAnsi="Calibri" w:cs="Arial"/>
        </w:rPr>
        <w:t>in the box below</w:t>
      </w:r>
    </w:p>
    <w:p w14:paraId="1697B24D" w14:textId="1482F485" w:rsidR="2B915254" w:rsidRDefault="314FDCEC" w:rsidP="00096699">
      <w:pPr>
        <w:pStyle w:val="ListParagraph"/>
        <w:numPr>
          <w:ilvl w:val="0"/>
          <w:numId w:val="1"/>
        </w:numPr>
        <w:rPr>
          <w:rFonts w:ascii="Calibri" w:eastAsia="Yu Mincho" w:hAnsi="Calibri" w:cs="Arial"/>
        </w:rPr>
      </w:pPr>
      <w:r w:rsidRPr="542073AA">
        <w:rPr>
          <w:rFonts w:ascii="Calibri" w:eastAsia="Yu Mincho" w:hAnsi="Calibri" w:cs="Arial"/>
        </w:rPr>
        <w:t>Number each table and figure, and include references in the above sections where appropriate.</w:t>
      </w:r>
    </w:p>
    <w:p w14:paraId="1BFBC54C" w14:textId="771A4AB0" w:rsidR="45B472E3" w:rsidRDefault="45B472E3" w:rsidP="542073AA">
      <w:pPr>
        <w:pStyle w:val="ListParagraph"/>
        <w:numPr>
          <w:ilvl w:val="0"/>
          <w:numId w:val="1"/>
        </w:numPr>
        <w:rPr>
          <w:rFonts w:ascii="Calibri" w:eastAsia="Yu Mincho" w:hAnsi="Calibri" w:cs="Arial"/>
        </w:rPr>
      </w:pPr>
      <w:r w:rsidRPr="542073AA">
        <w:rPr>
          <w:rFonts w:ascii="Calibri" w:eastAsia="Yu Mincho" w:hAnsi="Calibri" w:cs="Arial"/>
        </w:rPr>
        <w:t>1-3 figures are recommended per project</w:t>
      </w:r>
    </w:p>
    <w:tbl>
      <w:tblPr>
        <w:tblStyle w:val="TableGrid"/>
        <w:tblW w:w="0" w:type="auto"/>
        <w:tblLook w:val="04A0" w:firstRow="1" w:lastRow="0" w:firstColumn="1" w:lastColumn="0" w:noHBand="0" w:noVBand="1"/>
      </w:tblPr>
      <w:tblGrid>
        <w:gridCol w:w="9350"/>
      </w:tblGrid>
      <w:tr w:rsidR="00E042EF" w14:paraId="2986EA17" w14:textId="77777777" w:rsidTr="00E042EF">
        <w:trPr>
          <w:trHeight w:val="1601"/>
        </w:trPr>
        <w:sdt>
          <w:sdtPr>
            <w:rPr>
              <w:rFonts w:ascii="Calibri" w:eastAsia="Yu Mincho" w:hAnsi="Calibri" w:cs="Arial"/>
            </w:rPr>
            <w:alias w:val="tables_figures"/>
            <w:tag w:val="tables_figures"/>
            <w:id w:val="1310597360"/>
            <w:placeholder>
              <w:docPart w:val="87EB2CBC50DF4173B530C228C9C0297D"/>
            </w:placeholder>
          </w:sdtPr>
          <w:sdtEndPr/>
          <w:sdtContent>
            <w:tc>
              <w:tcPr>
                <w:tcW w:w="9350" w:type="dxa"/>
              </w:tcPr>
              <w:p w14:paraId="25F160A1" w14:textId="47B4D473" w:rsidR="00696E23" w:rsidRDefault="00696E23" w:rsidP="00E042EF">
                <w:pPr>
                  <w:rPr>
                    <w:rFonts w:ascii="Calibri" w:eastAsia="Yu Mincho" w:hAnsi="Calibri" w:cs="Arial"/>
                  </w:rPr>
                </w:pPr>
              </w:p>
              <w:p w14:paraId="7E5A2B6B" w14:textId="77777777" w:rsidR="00696E23" w:rsidRDefault="00696E23" w:rsidP="00E042EF">
                <w:pPr>
                  <w:rPr>
                    <w:rFonts w:ascii="Calibri" w:eastAsia="Yu Mincho" w:hAnsi="Calibri" w:cs="Arial"/>
                  </w:rPr>
                </w:pPr>
              </w:p>
              <w:p w14:paraId="1FFB2CF6" w14:textId="77777777" w:rsidR="00696E23" w:rsidRDefault="00696E23" w:rsidP="00E042EF">
                <w:pPr>
                  <w:rPr>
                    <w:rFonts w:ascii="Calibri" w:eastAsia="Yu Mincho" w:hAnsi="Calibri" w:cs="Arial"/>
                  </w:rPr>
                </w:pPr>
              </w:p>
              <w:p w14:paraId="36334F37" w14:textId="409499BB" w:rsidR="00696E23" w:rsidRPr="00696E23" w:rsidRDefault="00696E23" w:rsidP="00696E23">
                <w:pPr>
                  <w:rPr>
                    <w:rFonts w:ascii="Calibri" w:eastAsia="Yu Mincho" w:hAnsi="Calibri" w:cs="Arial"/>
                  </w:rPr>
                </w:pPr>
                <w:r w:rsidRPr="00696E23">
                  <w:rPr>
                    <w:rFonts w:ascii="Calibri" w:eastAsia="Yu Mincho" w:hAnsi="Calibri" w:cs="Arial"/>
                    <w:noProof/>
                  </w:rPr>
                  <w:drawing>
                    <wp:inline distT="0" distB="0" distL="0" distR="0" wp14:anchorId="22D0900F" wp14:editId="7817B556">
                      <wp:extent cx="5943600" cy="3343275"/>
                      <wp:effectExtent l="0" t="0" r="0" b="9525"/>
                      <wp:docPr id="11711151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B5A666D" w14:textId="77777777" w:rsidR="00696E23" w:rsidRDefault="00696E23" w:rsidP="00E042EF">
                <w:pPr>
                  <w:rPr>
                    <w:rFonts w:ascii="Calibri" w:eastAsia="Yu Mincho" w:hAnsi="Calibri" w:cs="Arial"/>
                  </w:rPr>
                </w:pPr>
              </w:p>
              <w:p w14:paraId="29A9BFBD" w14:textId="295670F5" w:rsidR="00696E23" w:rsidRDefault="00A73E0F" w:rsidP="00E042EF">
                <w:pPr>
                  <w:rPr>
                    <w:rFonts w:ascii="Calibri" w:eastAsia="Yu Mincho" w:hAnsi="Calibri" w:cs="Arial"/>
                  </w:rPr>
                </w:pPr>
                <w:r w:rsidRPr="0058679B">
                  <w:rPr>
                    <w:rFonts w:ascii="Calibri" w:eastAsia="Yu Mincho" w:hAnsi="Calibri" w:cs="Arial"/>
                    <w:b/>
                    <w:bCs/>
                  </w:rPr>
                  <w:t>Figure 1</w:t>
                </w:r>
                <w:r>
                  <w:rPr>
                    <w:rFonts w:ascii="Calibri" w:eastAsia="Yu Mincho" w:hAnsi="Calibri" w:cs="Arial"/>
                  </w:rPr>
                  <w:t xml:space="preserve">: </w:t>
                </w:r>
                <w:r w:rsidR="0088244C">
                  <w:rPr>
                    <w:rFonts w:ascii="Calibri" w:eastAsia="Yu Mincho" w:hAnsi="Calibri" w:cs="Arial"/>
                  </w:rPr>
                  <w:t xml:space="preserve">Proportion of </w:t>
                </w:r>
                <w:r w:rsidR="00572B59">
                  <w:rPr>
                    <w:rFonts w:ascii="Calibri" w:eastAsia="Yu Mincho" w:hAnsi="Calibri" w:cs="Arial"/>
                  </w:rPr>
                  <w:t xml:space="preserve">acoustic tagged </w:t>
                </w:r>
                <w:r w:rsidR="00456CF2">
                  <w:rPr>
                    <w:rFonts w:ascii="Calibri" w:eastAsia="Yu Mincho" w:hAnsi="Calibri" w:cs="Arial"/>
                  </w:rPr>
                  <w:t>juvenile Chinook</w:t>
                </w:r>
                <w:r w:rsidR="004167DE">
                  <w:rPr>
                    <w:rFonts w:ascii="Calibri" w:eastAsia="Yu Mincho" w:hAnsi="Calibri" w:cs="Arial"/>
                  </w:rPr>
                  <w:t xml:space="preserve"> detected at downstream detections sites and resulting</w:t>
                </w:r>
                <w:r w:rsidR="00A91079">
                  <w:rPr>
                    <w:rFonts w:ascii="Calibri" w:eastAsia="Yu Mincho" w:hAnsi="Calibri" w:cs="Arial"/>
                  </w:rPr>
                  <w:t xml:space="preserve"> survival curves for release Group A (n= 273 </w:t>
                </w:r>
                <w:r w:rsidR="00757B65">
                  <w:rPr>
                    <w:rFonts w:ascii="Calibri" w:eastAsia="Yu Mincho" w:hAnsi="Calibri" w:cs="Arial"/>
                  </w:rPr>
                  <w:t>upstream of</w:t>
                </w:r>
                <w:r w:rsidR="00A91079">
                  <w:rPr>
                    <w:rFonts w:ascii="Calibri" w:eastAsia="Yu Mincho" w:hAnsi="Calibri" w:cs="Arial"/>
                  </w:rPr>
                  <w:t xml:space="preserve"> </w:t>
                </w:r>
                <w:proofErr w:type="spellStart"/>
                <w:r w:rsidR="00A91079">
                  <w:rPr>
                    <w:rFonts w:ascii="Calibri" w:eastAsia="Yu Mincho" w:hAnsi="Calibri" w:cs="Arial"/>
                  </w:rPr>
                  <w:t>Vaseux</w:t>
                </w:r>
                <w:proofErr w:type="spellEnd"/>
                <w:r w:rsidR="00A91079">
                  <w:rPr>
                    <w:rFonts w:ascii="Calibri" w:eastAsia="Yu Mincho" w:hAnsi="Calibri" w:cs="Arial"/>
                  </w:rPr>
                  <w:t xml:space="preserve"> Lake) and B (n=27</w:t>
                </w:r>
                <w:r w:rsidR="001C11BE">
                  <w:rPr>
                    <w:rFonts w:ascii="Calibri" w:eastAsia="Yu Mincho" w:hAnsi="Calibri" w:cs="Arial"/>
                  </w:rPr>
                  <w:t>4</w:t>
                </w:r>
                <w:r w:rsidR="00A91079">
                  <w:rPr>
                    <w:rFonts w:ascii="Calibri" w:eastAsia="Yu Mincho" w:hAnsi="Calibri" w:cs="Arial"/>
                  </w:rPr>
                  <w:t xml:space="preserve"> </w:t>
                </w:r>
                <w:r w:rsidR="00757B65">
                  <w:rPr>
                    <w:rFonts w:ascii="Calibri" w:eastAsia="Yu Mincho" w:hAnsi="Calibri" w:cs="Arial"/>
                  </w:rPr>
                  <w:t>downstream of</w:t>
                </w:r>
                <w:r w:rsidR="00A91079">
                  <w:rPr>
                    <w:rFonts w:ascii="Calibri" w:eastAsia="Yu Mincho" w:hAnsi="Calibri" w:cs="Arial"/>
                  </w:rPr>
                  <w:t xml:space="preserve"> McIntyre </w:t>
                </w:r>
                <w:r w:rsidR="00757B65">
                  <w:rPr>
                    <w:rFonts w:ascii="Calibri" w:eastAsia="Yu Mincho" w:hAnsi="Calibri" w:cs="Arial"/>
                  </w:rPr>
                  <w:t>D</w:t>
                </w:r>
                <w:r w:rsidR="00A91079">
                  <w:rPr>
                    <w:rFonts w:ascii="Calibri" w:eastAsia="Yu Mincho" w:hAnsi="Calibri" w:cs="Arial"/>
                  </w:rPr>
                  <w:t>am)</w:t>
                </w:r>
                <w:r w:rsidR="00572B59">
                  <w:rPr>
                    <w:rFonts w:ascii="Calibri" w:eastAsia="Yu Mincho" w:hAnsi="Calibri" w:cs="Arial"/>
                  </w:rPr>
                  <w:t>. In both release groups, there is a sharp decline in the proportion of fish detected</w:t>
                </w:r>
                <w:r w:rsidR="0058679B">
                  <w:rPr>
                    <w:rFonts w:ascii="Calibri" w:eastAsia="Yu Mincho" w:hAnsi="Calibri" w:cs="Arial"/>
                  </w:rPr>
                  <w:t xml:space="preserve"> and survival is low during the downstream migration. </w:t>
                </w:r>
              </w:p>
              <w:p w14:paraId="1F03B1E2" w14:textId="77777777" w:rsidR="00696E23" w:rsidRDefault="00696E23" w:rsidP="00E042EF">
                <w:pPr>
                  <w:rPr>
                    <w:rFonts w:ascii="Calibri" w:eastAsia="Yu Mincho" w:hAnsi="Calibri" w:cs="Arial"/>
                  </w:rPr>
                </w:pPr>
              </w:p>
              <w:p w14:paraId="06A82B22" w14:textId="2CB5806C" w:rsidR="00696E23" w:rsidRDefault="00696E23" w:rsidP="00E042EF">
                <w:pPr>
                  <w:rPr>
                    <w:rFonts w:ascii="Calibri" w:eastAsia="Yu Mincho" w:hAnsi="Calibri" w:cs="Arial"/>
                  </w:rPr>
                </w:pPr>
                <w:r w:rsidRPr="001A6442">
                  <w:rPr>
                    <w:rFonts w:ascii="Calibri" w:eastAsia="Yu Mincho" w:hAnsi="Calibri" w:cs="Arial"/>
                    <w:noProof/>
                  </w:rPr>
                  <w:lastRenderedPageBreak/>
                  <w:drawing>
                    <wp:inline distT="0" distB="0" distL="0" distR="0" wp14:anchorId="4A0C8926" wp14:editId="6FE0A4A1">
                      <wp:extent cx="5943600" cy="7401560"/>
                      <wp:effectExtent l="0" t="0" r="0" b="8890"/>
                      <wp:docPr id="12425870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7401560"/>
                              </a:xfrm>
                              <a:prstGeom prst="rect">
                                <a:avLst/>
                              </a:prstGeom>
                              <a:noFill/>
                              <a:ln>
                                <a:noFill/>
                              </a:ln>
                            </pic:spPr>
                          </pic:pic>
                        </a:graphicData>
                      </a:graphic>
                    </wp:inline>
                  </w:drawing>
                </w:r>
              </w:p>
              <w:p w14:paraId="4C660BAB" w14:textId="3B12BA5E" w:rsidR="00D02A74" w:rsidRDefault="00A73E0F" w:rsidP="00E042EF">
                <w:pPr>
                  <w:rPr>
                    <w:rFonts w:ascii="Calibri" w:eastAsia="Yu Mincho" w:hAnsi="Calibri" w:cs="Arial"/>
                  </w:rPr>
                </w:pPr>
                <w:r w:rsidRPr="00757B65">
                  <w:rPr>
                    <w:rFonts w:ascii="Calibri" w:eastAsia="Yu Mincho" w:hAnsi="Calibri" w:cs="Arial"/>
                    <w:b/>
                    <w:bCs/>
                  </w:rPr>
                  <w:t>Figure 2</w:t>
                </w:r>
                <w:r>
                  <w:rPr>
                    <w:rFonts w:ascii="Calibri" w:eastAsia="Yu Mincho" w:hAnsi="Calibri" w:cs="Arial"/>
                  </w:rPr>
                  <w:t>: DNA metabarcoding stomach content analysis o</w:t>
                </w:r>
                <w:r w:rsidR="00D02A74">
                  <w:rPr>
                    <w:rFonts w:ascii="Calibri" w:eastAsia="Yu Mincho" w:hAnsi="Calibri" w:cs="Arial"/>
                  </w:rPr>
                  <w:t>f</w:t>
                </w:r>
                <w:r>
                  <w:rPr>
                    <w:rFonts w:ascii="Calibri" w:eastAsia="Yu Mincho" w:hAnsi="Calibri" w:cs="Arial"/>
                  </w:rPr>
                  <w:t xml:space="preserve"> n=1</w:t>
                </w:r>
                <w:r w:rsidR="00D02A74">
                  <w:rPr>
                    <w:rFonts w:ascii="Calibri" w:eastAsia="Yu Mincho" w:hAnsi="Calibri" w:cs="Arial"/>
                  </w:rPr>
                  <w:t>62</w:t>
                </w:r>
                <w:r>
                  <w:rPr>
                    <w:rFonts w:ascii="Calibri" w:eastAsia="Yu Mincho" w:hAnsi="Calibri" w:cs="Arial"/>
                  </w:rPr>
                  <w:t xml:space="preserve"> </w:t>
                </w:r>
                <w:r w:rsidR="00BD456D">
                  <w:rPr>
                    <w:rFonts w:ascii="Calibri" w:eastAsia="Yu Mincho" w:hAnsi="Calibri" w:cs="Arial"/>
                  </w:rPr>
                  <w:t>s</w:t>
                </w:r>
                <w:r>
                  <w:rPr>
                    <w:rFonts w:ascii="Calibri" w:eastAsia="Yu Mincho" w:hAnsi="Calibri" w:cs="Arial"/>
                  </w:rPr>
                  <w:t>mallmouth bass</w:t>
                </w:r>
                <w:r w:rsidR="00D02A74">
                  <w:rPr>
                    <w:rFonts w:ascii="Calibri" w:eastAsia="Yu Mincho" w:hAnsi="Calibri" w:cs="Arial"/>
                  </w:rPr>
                  <w:t xml:space="preserve"> (</w:t>
                </w:r>
                <w:r w:rsidR="00491C44" w:rsidRPr="00491C44">
                  <w:rPr>
                    <w:i/>
                    <w:iCs/>
                    <w:sz w:val="24"/>
                    <w:szCs w:val="24"/>
                  </w:rPr>
                  <w:t xml:space="preserve">Micropterus </w:t>
                </w:r>
                <w:proofErr w:type="spellStart"/>
                <w:r w:rsidR="00491C44" w:rsidRPr="00491C44">
                  <w:rPr>
                    <w:i/>
                    <w:iCs/>
                    <w:sz w:val="24"/>
                    <w:szCs w:val="24"/>
                  </w:rPr>
                  <w:t>dolomieu</w:t>
                </w:r>
                <w:proofErr w:type="spellEnd"/>
                <w:r w:rsidR="00D02A74">
                  <w:rPr>
                    <w:rFonts w:ascii="Calibri" w:eastAsia="Yu Mincho" w:hAnsi="Calibri" w:cs="Arial"/>
                  </w:rPr>
                  <w:t>) captured at various locations in the Okanagan River and Lake system.</w:t>
                </w:r>
                <w:r w:rsidR="00DD689E">
                  <w:rPr>
                    <w:rFonts w:ascii="Calibri" w:eastAsia="Yu Mincho" w:hAnsi="Calibri" w:cs="Arial"/>
                  </w:rPr>
                  <w:t xml:space="preserve"> </w:t>
                </w:r>
                <w:r w:rsidR="00FA1077">
                  <w:t xml:space="preserve">Aquatic insects (Diptera,  </w:t>
                </w:r>
                <w:r w:rsidR="00FA1077" w:rsidRPr="006343B4">
                  <w:t>Ephemeroptera</w:t>
                </w:r>
                <w:r w:rsidR="00FA1077">
                  <w:t xml:space="preserve">, </w:t>
                </w:r>
                <w:r w:rsidR="00FA1077" w:rsidRPr="00C37819">
                  <w:t>Trichoptera</w:t>
                </w:r>
                <w:r w:rsidR="00FA1077">
                  <w:t xml:space="preserve">), invasive fish (smallmouth bass, yellow perch, common carp), </w:t>
                </w:r>
                <w:r w:rsidR="00FA1077">
                  <w:lastRenderedPageBreak/>
                  <w:t xml:space="preserve">and native fish (prickly sculpin, mountain whitefish, </w:t>
                </w:r>
                <w:r w:rsidR="007A1262">
                  <w:t>S</w:t>
                </w:r>
                <w:r w:rsidR="00FA1077">
                  <w:t xml:space="preserve">ockeye/kokanee, </w:t>
                </w:r>
                <w:r w:rsidR="007A1262">
                  <w:t>C</w:t>
                </w:r>
                <w:r w:rsidR="00FA1077">
                  <w:t xml:space="preserve">hinook) were the most common prey items identified. </w:t>
                </w:r>
              </w:p>
              <w:p w14:paraId="2C427A41" w14:textId="77777777" w:rsidR="00A73E0F" w:rsidRDefault="00A73E0F" w:rsidP="00E042EF">
                <w:pPr>
                  <w:rPr>
                    <w:rFonts w:ascii="Calibri" w:eastAsia="Yu Mincho" w:hAnsi="Calibri" w:cs="Arial"/>
                  </w:rPr>
                </w:pPr>
              </w:p>
              <w:p w14:paraId="48B8D454" w14:textId="52309448" w:rsidR="001A6442" w:rsidRPr="001A6442" w:rsidRDefault="001A6442" w:rsidP="001A6442">
                <w:pPr>
                  <w:rPr>
                    <w:rFonts w:ascii="Calibri" w:eastAsia="Yu Mincho" w:hAnsi="Calibri" w:cs="Arial"/>
                  </w:rPr>
                </w:pPr>
              </w:p>
              <w:p w14:paraId="654718B9" w14:textId="32C9FE32" w:rsidR="00022B9B" w:rsidRDefault="00022B9B" w:rsidP="00022B9B">
                <w:pPr>
                  <w:rPr>
                    <w:rFonts w:ascii="Calibri" w:eastAsia="Yu Mincho" w:hAnsi="Calibri" w:cs="Arial"/>
                  </w:rPr>
                </w:pPr>
                <w:r w:rsidRPr="00491C44">
                  <w:rPr>
                    <w:rFonts w:ascii="Calibri" w:eastAsia="Yu Mincho" w:hAnsi="Calibri" w:cs="Arial"/>
                    <w:b/>
                    <w:bCs/>
                  </w:rPr>
                  <w:t>Table 1</w:t>
                </w:r>
                <w:r>
                  <w:rPr>
                    <w:rFonts w:ascii="Calibri" w:eastAsia="Yu Mincho" w:hAnsi="Calibri" w:cs="Arial"/>
                  </w:rPr>
                  <w:t>: Total length (TL) and weight of the 196 smallmouth bass (</w:t>
                </w:r>
                <w:r w:rsidR="00491C44" w:rsidRPr="00491C44">
                  <w:rPr>
                    <w:i/>
                    <w:iCs/>
                    <w:sz w:val="24"/>
                    <w:szCs w:val="24"/>
                  </w:rPr>
                  <w:t xml:space="preserve">Micropterus </w:t>
                </w:r>
                <w:proofErr w:type="spellStart"/>
                <w:r w:rsidR="00491C44" w:rsidRPr="00491C44">
                  <w:rPr>
                    <w:i/>
                    <w:iCs/>
                    <w:sz w:val="24"/>
                    <w:szCs w:val="24"/>
                  </w:rPr>
                  <w:t>dolomieu</w:t>
                </w:r>
                <w:proofErr w:type="spellEnd"/>
                <w:r>
                  <w:rPr>
                    <w:rFonts w:ascii="Calibri" w:eastAsia="Yu Mincho" w:hAnsi="Calibri" w:cs="Arial"/>
                  </w:rPr>
                  <w:t xml:space="preserve">) captured in the juvenile Chinook predation study. Bass were captured by angling in the Okanagan River and Lake system and were sacrificed upon capture for stomach content analysis. </w:t>
                </w:r>
              </w:p>
              <w:p w14:paraId="738C6C03" w14:textId="77777777" w:rsidR="00022B9B" w:rsidRDefault="00022B9B" w:rsidP="00022B9B">
                <w:pPr>
                  <w:rPr>
                    <w:rFonts w:ascii="Calibri" w:eastAsia="Yu Mincho" w:hAnsi="Calibri" w:cs="Arial"/>
                  </w:rPr>
                </w:pPr>
              </w:p>
              <w:tbl>
                <w:tblPr>
                  <w:tblW w:w="0" w:type="auto"/>
                  <w:jc w:val="center"/>
                  <w:tblLayout w:type="fixed"/>
                  <w:tblLook w:val="0420" w:firstRow="1" w:lastRow="0" w:firstColumn="0" w:lastColumn="0" w:noHBand="0" w:noVBand="1"/>
                </w:tblPr>
                <w:tblGrid>
                  <w:gridCol w:w="2000"/>
                  <w:gridCol w:w="1070"/>
                  <w:gridCol w:w="778"/>
                  <w:gridCol w:w="1827"/>
                  <w:gridCol w:w="2034"/>
                </w:tblGrid>
                <w:tr w:rsidR="00022B9B" w14:paraId="1AF45F52" w14:textId="77777777" w:rsidTr="00CF10FA">
                  <w:trPr>
                    <w:tblHeader/>
                    <w:jc w:val="center"/>
                  </w:trPr>
                  <w:tc>
                    <w:tcPr>
                      <w:tcW w:w="20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18A420"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b/>
                          <w:color w:val="000000"/>
                          <w:sz w:val="24"/>
                          <w:szCs w:val="24"/>
                        </w:rPr>
                      </w:pPr>
                      <w:r w:rsidRPr="00D52000">
                        <w:rPr>
                          <w:rFonts w:eastAsia="Arial" w:cs="Times New Roman"/>
                          <w:b/>
                          <w:color w:val="000000"/>
                          <w:sz w:val="24"/>
                          <w:szCs w:val="24"/>
                        </w:rPr>
                        <w:t>Location</w:t>
                      </w:r>
                    </w:p>
                  </w:tc>
                  <w:tc>
                    <w:tcPr>
                      <w:tcW w:w="107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5D5556"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b/>
                          <w:color w:val="000000"/>
                          <w:sz w:val="24"/>
                          <w:szCs w:val="24"/>
                        </w:rPr>
                      </w:pPr>
                      <w:r w:rsidRPr="00D52000">
                        <w:rPr>
                          <w:rFonts w:eastAsia="Arial" w:cs="Times New Roman"/>
                          <w:b/>
                          <w:color w:val="000000"/>
                          <w:sz w:val="24"/>
                          <w:szCs w:val="24"/>
                        </w:rPr>
                        <w:t>Month</w:t>
                      </w:r>
                    </w:p>
                  </w:tc>
                  <w:tc>
                    <w:tcPr>
                      <w:tcW w:w="77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9FABDE"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b/>
                          <w:color w:val="000000"/>
                          <w:sz w:val="24"/>
                          <w:szCs w:val="24"/>
                        </w:rPr>
                      </w:pPr>
                      <w:r w:rsidRPr="00D52000">
                        <w:rPr>
                          <w:rFonts w:eastAsia="Arial" w:cs="Times New Roman"/>
                          <w:b/>
                          <w:color w:val="000000"/>
                          <w:sz w:val="24"/>
                          <w:szCs w:val="24"/>
                        </w:rPr>
                        <w:t>n</w:t>
                      </w:r>
                    </w:p>
                  </w:tc>
                  <w:tc>
                    <w:tcPr>
                      <w:tcW w:w="18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914582"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b/>
                          <w:color w:val="000000"/>
                          <w:sz w:val="24"/>
                          <w:szCs w:val="24"/>
                        </w:rPr>
                      </w:pPr>
                      <w:r w:rsidRPr="00D52000">
                        <w:rPr>
                          <w:rFonts w:eastAsia="Arial" w:cs="Times New Roman"/>
                          <w:b/>
                          <w:color w:val="000000"/>
                          <w:sz w:val="24"/>
                          <w:szCs w:val="24"/>
                        </w:rPr>
                        <w:t>TL (mm ± SD)</w:t>
                      </w:r>
                    </w:p>
                  </w:tc>
                  <w:tc>
                    <w:tcPr>
                      <w:tcW w:w="20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24483E"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b/>
                          <w:color w:val="000000"/>
                          <w:sz w:val="24"/>
                          <w:szCs w:val="24"/>
                        </w:rPr>
                      </w:pPr>
                      <w:r w:rsidRPr="00D52000">
                        <w:rPr>
                          <w:rFonts w:eastAsia="Arial" w:cs="Times New Roman"/>
                          <w:b/>
                          <w:color w:val="000000"/>
                          <w:sz w:val="24"/>
                          <w:szCs w:val="24"/>
                        </w:rPr>
                        <w:t>Weight (g ± SD)</w:t>
                      </w:r>
                    </w:p>
                  </w:tc>
                </w:tr>
                <w:tr w:rsidR="00022B9B" w14:paraId="378CF47B" w14:textId="77777777" w:rsidTr="00CF10FA">
                  <w:trPr>
                    <w:jc w:val="center"/>
                  </w:trPr>
                  <w:tc>
                    <w:tcPr>
                      <w:tcW w:w="20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99CBD"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4"/>
                          <w:szCs w:val="24"/>
                        </w:rPr>
                      </w:pPr>
                      <w:r w:rsidRPr="00D52000">
                        <w:rPr>
                          <w:rFonts w:eastAsia="Arial" w:cs="Times New Roman"/>
                          <w:color w:val="000000"/>
                          <w:sz w:val="24"/>
                          <w:szCs w:val="24"/>
                        </w:rPr>
                        <w:t>Okanagan River</w:t>
                      </w:r>
                    </w:p>
                  </w:tc>
                  <w:tc>
                    <w:tcPr>
                      <w:tcW w:w="107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ED13C"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4"/>
                          <w:szCs w:val="24"/>
                        </w:rPr>
                      </w:pPr>
                      <w:r w:rsidRPr="00D52000">
                        <w:rPr>
                          <w:rFonts w:eastAsia="Arial" w:cs="Times New Roman"/>
                          <w:color w:val="000000"/>
                          <w:sz w:val="24"/>
                          <w:szCs w:val="24"/>
                        </w:rPr>
                        <w:t>May</w:t>
                      </w:r>
                    </w:p>
                  </w:tc>
                  <w:tc>
                    <w:tcPr>
                      <w:tcW w:w="77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DA4B7"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4"/>
                          <w:szCs w:val="24"/>
                        </w:rPr>
                      </w:pPr>
                      <w:r w:rsidRPr="00D52000">
                        <w:rPr>
                          <w:rFonts w:eastAsia="Arial" w:cs="Times New Roman"/>
                          <w:color w:val="000000"/>
                          <w:sz w:val="24"/>
                          <w:szCs w:val="24"/>
                        </w:rPr>
                        <w:t>88</w:t>
                      </w:r>
                    </w:p>
                  </w:tc>
                  <w:tc>
                    <w:tcPr>
                      <w:tcW w:w="182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4E9FA"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4"/>
                          <w:szCs w:val="24"/>
                        </w:rPr>
                      </w:pPr>
                      <w:r w:rsidRPr="00D52000">
                        <w:rPr>
                          <w:rFonts w:eastAsia="Arial" w:cs="Times New Roman"/>
                          <w:color w:val="000000"/>
                          <w:sz w:val="24"/>
                          <w:szCs w:val="24"/>
                        </w:rPr>
                        <w:t>290.5 ± 65.9</w:t>
                      </w:r>
                    </w:p>
                  </w:tc>
                  <w:tc>
                    <w:tcPr>
                      <w:tcW w:w="20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1126E"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4"/>
                          <w:szCs w:val="24"/>
                        </w:rPr>
                      </w:pPr>
                      <w:r w:rsidRPr="00D52000">
                        <w:rPr>
                          <w:rFonts w:eastAsia="Arial" w:cs="Times New Roman"/>
                          <w:color w:val="000000"/>
                          <w:sz w:val="24"/>
                          <w:szCs w:val="24"/>
                        </w:rPr>
                        <w:t>440.0 ± 381.7</w:t>
                      </w:r>
                    </w:p>
                  </w:tc>
                </w:tr>
                <w:tr w:rsidR="00022B9B" w14:paraId="624B9DE5" w14:textId="77777777" w:rsidTr="00CF10FA">
                  <w:trPr>
                    <w:jc w:val="center"/>
                  </w:trPr>
                  <w:tc>
                    <w:tcPr>
                      <w:tcW w:w="2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BE974"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4"/>
                          <w:szCs w:val="24"/>
                        </w:rPr>
                      </w:pPr>
                      <w:r w:rsidRPr="00D52000">
                        <w:rPr>
                          <w:rFonts w:eastAsia="Arial" w:cs="Times New Roman"/>
                          <w:color w:val="000000"/>
                          <w:sz w:val="24"/>
                          <w:szCs w:val="24"/>
                        </w:rPr>
                        <w:t>Okanagan River</w:t>
                      </w:r>
                    </w:p>
                  </w:tc>
                  <w:tc>
                    <w:tcPr>
                      <w:tcW w:w="10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7C7A7"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4"/>
                          <w:szCs w:val="24"/>
                        </w:rPr>
                      </w:pPr>
                      <w:r w:rsidRPr="00D52000">
                        <w:rPr>
                          <w:rFonts w:eastAsia="Arial" w:cs="Times New Roman"/>
                          <w:color w:val="000000"/>
                          <w:sz w:val="24"/>
                          <w:szCs w:val="24"/>
                        </w:rPr>
                        <w:t>June</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33A92"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4"/>
                          <w:szCs w:val="24"/>
                        </w:rPr>
                      </w:pPr>
                      <w:r w:rsidRPr="00D52000">
                        <w:rPr>
                          <w:rFonts w:eastAsia="Arial" w:cs="Times New Roman"/>
                          <w:color w:val="000000"/>
                          <w:sz w:val="24"/>
                          <w:szCs w:val="24"/>
                        </w:rPr>
                        <w:t>15</w:t>
                      </w:r>
                    </w:p>
                  </w:tc>
                  <w:tc>
                    <w:tcPr>
                      <w:tcW w:w="1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EAB1E7"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4"/>
                          <w:szCs w:val="24"/>
                        </w:rPr>
                      </w:pPr>
                      <w:r w:rsidRPr="00D52000">
                        <w:rPr>
                          <w:rFonts w:eastAsia="Arial" w:cs="Times New Roman"/>
                          <w:color w:val="000000"/>
                          <w:sz w:val="24"/>
                          <w:szCs w:val="24"/>
                        </w:rPr>
                        <w:t>291.4 ± 68.7</w:t>
                      </w:r>
                    </w:p>
                  </w:tc>
                  <w:tc>
                    <w:tcPr>
                      <w:tcW w:w="2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7D3F7"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4"/>
                          <w:szCs w:val="24"/>
                        </w:rPr>
                      </w:pPr>
                      <w:r w:rsidRPr="00D52000">
                        <w:rPr>
                          <w:rFonts w:eastAsia="Arial" w:cs="Times New Roman"/>
                          <w:color w:val="000000"/>
                          <w:sz w:val="24"/>
                          <w:szCs w:val="24"/>
                        </w:rPr>
                        <w:t>424.1 ± 382.9</w:t>
                      </w:r>
                    </w:p>
                  </w:tc>
                </w:tr>
                <w:tr w:rsidR="00022B9B" w14:paraId="228F919E" w14:textId="77777777" w:rsidTr="00CF10FA">
                  <w:trPr>
                    <w:jc w:val="center"/>
                  </w:trPr>
                  <w:tc>
                    <w:tcPr>
                      <w:tcW w:w="2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53B14"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4"/>
                          <w:szCs w:val="24"/>
                        </w:rPr>
                      </w:pPr>
                      <w:r w:rsidRPr="00D52000">
                        <w:rPr>
                          <w:rFonts w:eastAsia="Arial" w:cs="Times New Roman"/>
                          <w:color w:val="000000"/>
                          <w:sz w:val="24"/>
                          <w:szCs w:val="24"/>
                        </w:rPr>
                        <w:t>Okanagan River</w:t>
                      </w:r>
                    </w:p>
                  </w:tc>
                  <w:tc>
                    <w:tcPr>
                      <w:tcW w:w="10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81C6C"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4"/>
                          <w:szCs w:val="24"/>
                        </w:rPr>
                      </w:pPr>
                      <w:r w:rsidRPr="00D52000">
                        <w:rPr>
                          <w:rFonts w:eastAsia="Arial" w:cs="Times New Roman"/>
                          <w:color w:val="000000"/>
                          <w:sz w:val="24"/>
                          <w:szCs w:val="24"/>
                        </w:rPr>
                        <w:t>July</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730E1"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4"/>
                          <w:szCs w:val="24"/>
                        </w:rPr>
                      </w:pPr>
                      <w:r w:rsidRPr="00D52000">
                        <w:rPr>
                          <w:rFonts w:eastAsia="Arial" w:cs="Times New Roman"/>
                          <w:color w:val="000000"/>
                          <w:sz w:val="24"/>
                          <w:szCs w:val="24"/>
                        </w:rPr>
                        <w:t>35</w:t>
                      </w:r>
                    </w:p>
                  </w:tc>
                  <w:tc>
                    <w:tcPr>
                      <w:tcW w:w="1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AF2D2"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4"/>
                          <w:szCs w:val="24"/>
                        </w:rPr>
                      </w:pPr>
                      <w:r w:rsidRPr="00D52000">
                        <w:rPr>
                          <w:rFonts w:eastAsia="Arial" w:cs="Times New Roman"/>
                          <w:color w:val="000000"/>
                          <w:sz w:val="24"/>
                          <w:szCs w:val="24"/>
                        </w:rPr>
                        <w:t>243.7 ± 55.1</w:t>
                      </w:r>
                    </w:p>
                  </w:tc>
                  <w:tc>
                    <w:tcPr>
                      <w:tcW w:w="2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215EB"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4"/>
                          <w:szCs w:val="24"/>
                        </w:rPr>
                      </w:pPr>
                      <w:r w:rsidRPr="00D52000">
                        <w:rPr>
                          <w:rFonts w:eastAsia="Arial" w:cs="Times New Roman"/>
                          <w:color w:val="000000"/>
                          <w:sz w:val="24"/>
                          <w:szCs w:val="24"/>
                        </w:rPr>
                        <w:t>245.2 ± 264.6</w:t>
                      </w:r>
                    </w:p>
                  </w:tc>
                </w:tr>
                <w:tr w:rsidR="00022B9B" w14:paraId="4D0B6CBC" w14:textId="77777777" w:rsidTr="00CF10FA">
                  <w:trPr>
                    <w:jc w:val="center"/>
                  </w:trPr>
                  <w:tc>
                    <w:tcPr>
                      <w:tcW w:w="2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22B8B"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4"/>
                          <w:szCs w:val="24"/>
                        </w:rPr>
                      </w:pPr>
                      <w:r w:rsidRPr="00D52000">
                        <w:rPr>
                          <w:rFonts w:eastAsia="Arial" w:cs="Times New Roman"/>
                          <w:color w:val="000000"/>
                          <w:sz w:val="24"/>
                          <w:szCs w:val="24"/>
                        </w:rPr>
                        <w:t>Osoyoos Lake</w:t>
                      </w:r>
                    </w:p>
                  </w:tc>
                  <w:tc>
                    <w:tcPr>
                      <w:tcW w:w="10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D68D6"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4"/>
                          <w:szCs w:val="24"/>
                        </w:rPr>
                      </w:pPr>
                      <w:r w:rsidRPr="00D52000">
                        <w:rPr>
                          <w:rFonts w:eastAsia="Arial" w:cs="Times New Roman"/>
                          <w:color w:val="000000"/>
                          <w:sz w:val="24"/>
                          <w:szCs w:val="24"/>
                        </w:rPr>
                        <w:t>May</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B9E9B"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4"/>
                          <w:szCs w:val="24"/>
                        </w:rPr>
                      </w:pPr>
                      <w:r w:rsidRPr="00D52000">
                        <w:rPr>
                          <w:rFonts w:eastAsia="Arial" w:cs="Times New Roman"/>
                          <w:color w:val="000000"/>
                          <w:sz w:val="24"/>
                          <w:szCs w:val="24"/>
                        </w:rPr>
                        <w:t>1</w:t>
                      </w:r>
                    </w:p>
                  </w:tc>
                  <w:tc>
                    <w:tcPr>
                      <w:tcW w:w="1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05103"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4"/>
                          <w:szCs w:val="24"/>
                        </w:rPr>
                      </w:pPr>
                      <w:r w:rsidRPr="00D52000">
                        <w:rPr>
                          <w:rFonts w:eastAsia="Arial" w:cs="Times New Roman"/>
                          <w:color w:val="000000"/>
                          <w:sz w:val="24"/>
                          <w:szCs w:val="24"/>
                        </w:rPr>
                        <w:t>232.0 ± NA</w:t>
                      </w:r>
                    </w:p>
                  </w:tc>
                  <w:tc>
                    <w:tcPr>
                      <w:tcW w:w="2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0BC7B"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4"/>
                          <w:szCs w:val="24"/>
                        </w:rPr>
                      </w:pPr>
                      <w:r w:rsidRPr="00D52000">
                        <w:rPr>
                          <w:rFonts w:eastAsia="Arial" w:cs="Times New Roman"/>
                          <w:color w:val="000000"/>
                          <w:sz w:val="24"/>
                          <w:szCs w:val="24"/>
                        </w:rPr>
                        <w:t>175.0 ± NA</w:t>
                      </w:r>
                    </w:p>
                  </w:tc>
                </w:tr>
                <w:tr w:rsidR="00022B9B" w14:paraId="4034D751" w14:textId="77777777" w:rsidTr="00CF10FA">
                  <w:trPr>
                    <w:jc w:val="center"/>
                  </w:trPr>
                  <w:tc>
                    <w:tcPr>
                      <w:tcW w:w="2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74F06"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4"/>
                          <w:szCs w:val="24"/>
                        </w:rPr>
                      </w:pPr>
                      <w:r w:rsidRPr="00D52000">
                        <w:rPr>
                          <w:rFonts w:eastAsia="Arial" w:cs="Times New Roman"/>
                          <w:color w:val="000000"/>
                          <w:sz w:val="24"/>
                          <w:szCs w:val="24"/>
                        </w:rPr>
                        <w:t>Osoyoos Lake</w:t>
                      </w:r>
                    </w:p>
                  </w:tc>
                  <w:tc>
                    <w:tcPr>
                      <w:tcW w:w="10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F7425"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4"/>
                          <w:szCs w:val="24"/>
                        </w:rPr>
                      </w:pPr>
                      <w:r w:rsidRPr="00D52000">
                        <w:rPr>
                          <w:rFonts w:eastAsia="Arial" w:cs="Times New Roman"/>
                          <w:color w:val="000000"/>
                          <w:sz w:val="24"/>
                          <w:szCs w:val="24"/>
                        </w:rPr>
                        <w:t>June</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7768C"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4"/>
                          <w:szCs w:val="24"/>
                        </w:rPr>
                      </w:pPr>
                      <w:r w:rsidRPr="00D52000">
                        <w:rPr>
                          <w:rFonts w:eastAsia="Arial" w:cs="Times New Roman"/>
                          <w:color w:val="000000"/>
                          <w:sz w:val="24"/>
                          <w:szCs w:val="24"/>
                        </w:rPr>
                        <w:t>8</w:t>
                      </w:r>
                    </w:p>
                  </w:tc>
                  <w:tc>
                    <w:tcPr>
                      <w:tcW w:w="1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BC129"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4"/>
                          <w:szCs w:val="24"/>
                        </w:rPr>
                      </w:pPr>
                      <w:r w:rsidRPr="00D52000">
                        <w:rPr>
                          <w:rFonts w:eastAsia="Arial" w:cs="Times New Roman"/>
                          <w:color w:val="000000"/>
                          <w:sz w:val="24"/>
                          <w:szCs w:val="24"/>
                        </w:rPr>
                        <w:t>316.8 ± 87.3</w:t>
                      </w:r>
                    </w:p>
                  </w:tc>
                  <w:tc>
                    <w:tcPr>
                      <w:tcW w:w="2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E15BC"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4"/>
                          <w:szCs w:val="24"/>
                        </w:rPr>
                      </w:pPr>
                      <w:r w:rsidRPr="00D52000">
                        <w:rPr>
                          <w:rFonts w:eastAsia="Arial" w:cs="Times New Roman"/>
                          <w:color w:val="000000"/>
                          <w:sz w:val="24"/>
                          <w:szCs w:val="24"/>
                        </w:rPr>
                        <w:t>550.0 ± 636.1</w:t>
                      </w:r>
                    </w:p>
                  </w:tc>
                </w:tr>
                <w:tr w:rsidR="00022B9B" w14:paraId="16245DB0" w14:textId="77777777" w:rsidTr="00CF10FA">
                  <w:trPr>
                    <w:jc w:val="center"/>
                  </w:trPr>
                  <w:tc>
                    <w:tcPr>
                      <w:tcW w:w="2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50861"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4"/>
                          <w:szCs w:val="24"/>
                        </w:rPr>
                      </w:pPr>
                      <w:proofErr w:type="spellStart"/>
                      <w:r w:rsidRPr="00D52000">
                        <w:rPr>
                          <w:rFonts w:eastAsia="Arial" w:cs="Times New Roman"/>
                          <w:color w:val="000000"/>
                          <w:sz w:val="24"/>
                          <w:szCs w:val="24"/>
                        </w:rPr>
                        <w:t>Vaseux</w:t>
                      </w:r>
                      <w:proofErr w:type="spellEnd"/>
                      <w:r w:rsidRPr="00D52000">
                        <w:rPr>
                          <w:rFonts w:eastAsia="Arial" w:cs="Times New Roman"/>
                          <w:color w:val="000000"/>
                          <w:sz w:val="24"/>
                          <w:szCs w:val="24"/>
                        </w:rPr>
                        <w:t xml:space="preserve"> Lake</w:t>
                      </w:r>
                    </w:p>
                  </w:tc>
                  <w:tc>
                    <w:tcPr>
                      <w:tcW w:w="10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F55CA"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4"/>
                          <w:szCs w:val="24"/>
                        </w:rPr>
                      </w:pPr>
                      <w:r w:rsidRPr="00D52000">
                        <w:rPr>
                          <w:rFonts w:eastAsia="Arial" w:cs="Times New Roman"/>
                          <w:color w:val="000000"/>
                          <w:sz w:val="24"/>
                          <w:szCs w:val="24"/>
                        </w:rPr>
                        <w:t>May</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B1D72"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4"/>
                          <w:szCs w:val="24"/>
                        </w:rPr>
                      </w:pPr>
                      <w:r w:rsidRPr="00D52000">
                        <w:rPr>
                          <w:rFonts w:eastAsia="Arial" w:cs="Times New Roman"/>
                          <w:color w:val="000000"/>
                          <w:sz w:val="24"/>
                          <w:szCs w:val="24"/>
                        </w:rPr>
                        <w:t>19</w:t>
                      </w:r>
                    </w:p>
                  </w:tc>
                  <w:tc>
                    <w:tcPr>
                      <w:tcW w:w="1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56A05"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4"/>
                          <w:szCs w:val="24"/>
                        </w:rPr>
                      </w:pPr>
                      <w:r w:rsidRPr="00D52000">
                        <w:rPr>
                          <w:rFonts w:eastAsia="Arial" w:cs="Times New Roman"/>
                          <w:color w:val="000000"/>
                          <w:sz w:val="24"/>
                          <w:szCs w:val="24"/>
                        </w:rPr>
                        <w:t>268.9 ± 59.1</w:t>
                      </w:r>
                    </w:p>
                  </w:tc>
                  <w:tc>
                    <w:tcPr>
                      <w:tcW w:w="2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0FFDB"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4"/>
                          <w:szCs w:val="24"/>
                        </w:rPr>
                      </w:pPr>
                      <w:r w:rsidRPr="00D52000">
                        <w:rPr>
                          <w:rFonts w:eastAsia="Arial" w:cs="Times New Roman"/>
                          <w:color w:val="000000"/>
                          <w:sz w:val="24"/>
                          <w:szCs w:val="24"/>
                        </w:rPr>
                        <w:t>324.1 ± 228.5</w:t>
                      </w:r>
                    </w:p>
                  </w:tc>
                </w:tr>
                <w:tr w:rsidR="00022B9B" w14:paraId="6C98AFB7" w14:textId="77777777" w:rsidTr="00CF10FA">
                  <w:trPr>
                    <w:jc w:val="center"/>
                  </w:trPr>
                  <w:tc>
                    <w:tcPr>
                      <w:tcW w:w="2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AD659"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4"/>
                          <w:szCs w:val="24"/>
                        </w:rPr>
                      </w:pPr>
                      <w:proofErr w:type="spellStart"/>
                      <w:r w:rsidRPr="00D52000">
                        <w:rPr>
                          <w:rFonts w:eastAsia="Arial" w:cs="Times New Roman"/>
                          <w:color w:val="000000"/>
                          <w:sz w:val="24"/>
                          <w:szCs w:val="24"/>
                        </w:rPr>
                        <w:t>Vaseux</w:t>
                      </w:r>
                      <w:proofErr w:type="spellEnd"/>
                      <w:r w:rsidRPr="00D52000">
                        <w:rPr>
                          <w:rFonts w:eastAsia="Arial" w:cs="Times New Roman"/>
                          <w:color w:val="000000"/>
                          <w:sz w:val="24"/>
                          <w:szCs w:val="24"/>
                        </w:rPr>
                        <w:t xml:space="preserve"> Lake</w:t>
                      </w:r>
                    </w:p>
                  </w:tc>
                  <w:tc>
                    <w:tcPr>
                      <w:tcW w:w="10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DCAA7"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4"/>
                          <w:szCs w:val="24"/>
                        </w:rPr>
                      </w:pPr>
                      <w:r w:rsidRPr="00D52000">
                        <w:rPr>
                          <w:rFonts w:eastAsia="Arial" w:cs="Times New Roman"/>
                          <w:color w:val="000000"/>
                          <w:sz w:val="24"/>
                          <w:szCs w:val="24"/>
                        </w:rPr>
                        <w:t>June</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45CF5"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4"/>
                          <w:szCs w:val="24"/>
                        </w:rPr>
                      </w:pPr>
                      <w:r w:rsidRPr="00D52000">
                        <w:rPr>
                          <w:rFonts w:eastAsia="Arial" w:cs="Times New Roman"/>
                          <w:color w:val="000000"/>
                          <w:sz w:val="24"/>
                          <w:szCs w:val="24"/>
                        </w:rPr>
                        <w:t>18</w:t>
                      </w:r>
                    </w:p>
                  </w:tc>
                  <w:tc>
                    <w:tcPr>
                      <w:tcW w:w="1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EF940"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4"/>
                          <w:szCs w:val="24"/>
                        </w:rPr>
                      </w:pPr>
                      <w:r w:rsidRPr="00D52000">
                        <w:rPr>
                          <w:rFonts w:eastAsia="Arial" w:cs="Times New Roman"/>
                          <w:color w:val="000000"/>
                          <w:sz w:val="24"/>
                          <w:szCs w:val="24"/>
                        </w:rPr>
                        <w:t>314.6 ± 67.8</w:t>
                      </w:r>
                    </w:p>
                  </w:tc>
                  <w:tc>
                    <w:tcPr>
                      <w:tcW w:w="2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CC259"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4"/>
                          <w:szCs w:val="24"/>
                        </w:rPr>
                      </w:pPr>
                      <w:r w:rsidRPr="00D52000">
                        <w:rPr>
                          <w:rFonts w:eastAsia="Arial" w:cs="Times New Roman"/>
                          <w:color w:val="000000"/>
                          <w:sz w:val="24"/>
                          <w:szCs w:val="24"/>
                        </w:rPr>
                        <w:t>509.8 ± 310.6</w:t>
                      </w:r>
                    </w:p>
                  </w:tc>
                </w:tr>
                <w:tr w:rsidR="00022B9B" w14:paraId="614D30C3" w14:textId="77777777" w:rsidTr="00CF10FA">
                  <w:trPr>
                    <w:jc w:val="center"/>
                  </w:trPr>
                  <w:tc>
                    <w:tcPr>
                      <w:tcW w:w="2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9E216"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4"/>
                          <w:szCs w:val="24"/>
                        </w:rPr>
                      </w:pPr>
                      <w:proofErr w:type="spellStart"/>
                      <w:r w:rsidRPr="00D52000">
                        <w:rPr>
                          <w:rFonts w:eastAsia="Arial" w:cs="Times New Roman"/>
                          <w:color w:val="000000"/>
                          <w:sz w:val="24"/>
                          <w:szCs w:val="24"/>
                        </w:rPr>
                        <w:t>Vaseux</w:t>
                      </w:r>
                      <w:proofErr w:type="spellEnd"/>
                      <w:r w:rsidRPr="00D52000">
                        <w:rPr>
                          <w:rFonts w:eastAsia="Arial" w:cs="Times New Roman"/>
                          <w:color w:val="000000"/>
                          <w:sz w:val="24"/>
                          <w:szCs w:val="24"/>
                        </w:rPr>
                        <w:t xml:space="preserve"> Lake</w:t>
                      </w:r>
                    </w:p>
                  </w:tc>
                  <w:tc>
                    <w:tcPr>
                      <w:tcW w:w="10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34155"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4"/>
                          <w:szCs w:val="24"/>
                        </w:rPr>
                      </w:pPr>
                      <w:r w:rsidRPr="00D52000">
                        <w:rPr>
                          <w:rFonts w:eastAsia="Arial" w:cs="Times New Roman"/>
                          <w:color w:val="000000"/>
                          <w:sz w:val="24"/>
                          <w:szCs w:val="24"/>
                        </w:rPr>
                        <w:t>July</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E1D78"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4"/>
                          <w:szCs w:val="24"/>
                        </w:rPr>
                      </w:pPr>
                      <w:r w:rsidRPr="00D52000">
                        <w:rPr>
                          <w:rFonts w:eastAsia="Arial" w:cs="Times New Roman"/>
                          <w:color w:val="000000"/>
                          <w:sz w:val="24"/>
                          <w:szCs w:val="24"/>
                        </w:rPr>
                        <w:t>12</w:t>
                      </w:r>
                    </w:p>
                  </w:tc>
                  <w:tc>
                    <w:tcPr>
                      <w:tcW w:w="1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D31EE"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4"/>
                          <w:szCs w:val="24"/>
                        </w:rPr>
                      </w:pPr>
                      <w:r w:rsidRPr="00D52000">
                        <w:rPr>
                          <w:rFonts w:eastAsia="Arial" w:cs="Times New Roman"/>
                          <w:color w:val="000000"/>
                          <w:sz w:val="24"/>
                          <w:szCs w:val="24"/>
                        </w:rPr>
                        <w:t>274.5 ± 55.8</w:t>
                      </w:r>
                    </w:p>
                  </w:tc>
                  <w:tc>
                    <w:tcPr>
                      <w:tcW w:w="2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13DD0"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4"/>
                          <w:szCs w:val="24"/>
                        </w:rPr>
                      </w:pPr>
                      <w:r w:rsidRPr="00D52000">
                        <w:rPr>
                          <w:rFonts w:eastAsia="Arial" w:cs="Times New Roman"/>
                          <w:color w:val="000000"/>
                          <w:sz w:val="24"/>
                          <w:szCs w:val="24"/>
                        </w:rPr>
                        <w:t>328.7 ± 165.2</w:t>
                      </w:r>
                    </w:p>
                  </w:tc>
                </w:tr>
                <w:tr w:rsidR="00022B9B" w14:paraId="5AD6E67E" w14:textId="77777777" w:rsidTr="00CF10FA">
                  <w:trPr>
                    <w:jc w:val="center"/>
                  </w:trPr>
                  <w:tc>
                    <w:tcPr>
                      <w:tcW w:w="20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54830D"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b/>
                          <w:color w:val="000000"/>
                          <w:sz w:val="24"/>
                          <w:szCs w:val="24"/>
                        </w:rPr>
                      </w:pPr>
                      <w:r w:rsidRPr="00D52000">
                        <w:rPr>
                          <w:rFonts w:eastAsia="Arial" w:cs="Times New Roman"/>
                          <w:b/>
                          <w:color w:val="000000"/>
                          <w:sz w:val="24"/>
                          <w:szCs w:val="24"/>
                        </w:rPr>
                        <w:t>Total</w:t>
                      </w:r>
                    </w:p>
                  </w:tc>
                  <w:tc>
                    <w:tcPr>
                      <w:tcW w:w="107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347E3C"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b/>
                          <w:color w:val="000000"/>
                          <w:sz w:val="24"/>
                          <w:szCs w:val="24"/>
                        </w:rPr>
                      </w:pPr>
                    </w:p>
                  </w:tc>
                  <w:tc>
                    <w:tcPr>
                      <w:tcW w:w="77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DBAEF1"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b/>
                          <w:color w:val="000000"/>
                          <w:sz w:val="24"/>
                          <w:szCs w:val="24"/>
                        </w:rPr>
                      </w:pPr>
                      <w:r w:rsidRPr="00D52000">
                        <w:rPr>
                          <w:rFonts w:eastAsia="Arial" w:cs="Times New Roman"/>
                          <w:b/>
                          <w:color w:val="000000"/>
                          <w:sz w:val="24"/>
                          <w:szCs w:val="24"/>
                        </w:rPr>
                        <w:t>196</w:t>
                      </w:r>
                    </w:p>
                  </w:tc>
                  <w:tc>
                    <w:tcPr>
                      <w:tcW w:w="182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D34A03"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b/>
                          <w:color w:val="000000"/>
                          <w:sz w:val="24"/>
                          <w:szCs w:val="24"/>
                        </w:rPr>
                      </w:pPr>
                      <w:r w:rsidRPr="00D52000">
                        <w:rPr>
                          <w:rFonts w:eastAsia="Arial" w:cs="Times New Roman"/>
                          <w:b/>
                          <w:color w:val="000000"/>
                          <w:sz w:val="24"/>
                          <w:szCs w:val="24"/>
                        </w:rPr>
                        <w:t>282.2 ± 66.8</w:t>
                      </w:r>
                    </w:p>
                  </w:tc>
                  <w:tc>
                    <w:tcPr>
                      <w:tcW w:w="20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CB35AC" w14:textId="77777777" w:rsidR="00022B9B" w:rsidRPr="00D52000" w:rsidRDefault="00022B9B" w:rsidP="00022B9B">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b/>
                          <w:color w:val="000000"/>
                          <w:sz w:val="24"/>
                          <w:szCs w:val="24"/>
                        </w:rPr>
                      </w:pPr>
                      <w:r w:rsidRPr="00D52000">
                        <w:rPr>
                          <w:rFonts w:eastAsia="Arial" w:cs="Times New Roman"/>
                          <w:b/>
                          <w:color w:val="000000"/>
                          <w:sz w:val="24"/>
                          <w:szCs w:val="24"/>
                        </w:rPr>
                        <w:t>395.6 ± 354.1</w:t>
                      </w:r>
                    </w:p>
                  </w:tc>
                </w:tr>
              </w:tbl>
              <w:p w14:paraId="015555E8" w14:textId="77777777" w:rsidR="00022B9B" w:rsidRDefault="00022B9B" w:rsidP="00022B9B">
                <w:pPr>
                  <w:rPr>
                    <w:rFonts w:ascii="Calibri" w:eastAsia="Yu Mincho" w:hAnsi="Calibri" w:cs="Arial"/>
                  </w:rPr>
                </w:pPr>
              </w:p>
              <w:p w14:paraId="75727502" w14:textId="1BB0EF30" w:rsidR="006545B4" w:rsidRPr="006545B4" w:rsidRDefault="006545B4" w:rsidP="006545B4">
                <w:pPr>
                  <w:rPr>
                    <w:rFonts w:ascii="Calibri" w:eastAsia="Yu Mincho" w:hAnsi="Calibri" w:cs="Arial"/>
                  </w:rPr>
                </w:pPr>
              </w:p>
              <w:p w14:paraId="1D0A2700" w14:textId="1F0F6280" w:rsidR="00E042EF" w:rsidRDefault="00E042EF" w:rsidP="00E042EF">
                <w:pPr>
                  <w:rPr>
                    <w:rFonts w:ascii="Calibri" w:eastAsia="Yu Mincho" w:hAnsi="Calibri" w:cs="Arial"/>
                  </w:rPr>
                </w:pPr>
              </w:p>
            </w:tc>
          </w:sdtContent>
        </w:sdt>
      </w:tr>
    </w:tbl>
    <w:p w14:paraId="4F7D26EC" w14:textId="77777777" w:rsidR="00E042EF" w:rsidRDefault="00E042EF" w:rsidP="00E042EF">
      <w:pPr>
        <w:rPr>
          <w:rFonts w:ascii="Calibri" w:eastAsia="Yu Mincho" w:hAnsi="Calibri" w:cs="Arial"/>
        </w:rPr>
      </w:pPr>
    </w:p>
    <w:p w14:paraId="52420DBF" w14:textId="77777777" w:rsidR="005861AD" w:rsidRPr="00836EA4" w:rsidRDefault="005861AD" w:rsidP="005861AD">
      <w:pPr>
        <w:pStyle w:val="Heading2"/>
      </w:pPr>
      <w:r w:rsidRPr="00B158F1">
        <w:rPr>
          <w:rFonts w:ascii="Segoe UI Emoji" w:hAnsi="Segoe UI Emoji" w:cs="Segoe UI Emoji"/>
        </w:rPr>
        <w:t xml:space="preserve">📈 </w:t>
      </w:r>
      <w:r>
        <w:t>References</w:t>
      </w:r>
    </w:p>
    <w:p w14:paraId="4B163DB0" w14:textId="634B8634" w:rsidR="005861AD" w:rsidRDefault="005861AD" w:rsidP="005861AD">
      <w:pPr>
        <w:rPr>
          <w:rFonts w:ascii="Calibri" w:eastAsia="Yu Mincho" w:hAnsi="Calibri" w:cs="Arial"/>
        </w:rPr>
      </w:pPr>
      <w:r>
        <w:rPr>
          <w:rFonts w:ascii="Calibri" w:eastAsia="Yu Mincho" w:hAnsi="Calibri" w:cs="Arial"/>
        </w:rPr>
        <w:t>Include full references for any publications referenced in other sections. Please format r</w:t>
      </w:r>
      <w:r w:rsidRPr="00EE0A85">
        <w:rPr>
          <w:rFonts w:ascii="Calibri" w:eastAsia="Yu Mincho" w:hAnsi="Calibri" w:cs="Arial"/>
        </w:rPr>
        <w:t xml:space="preserve">eferences </w:t>
      </w:r>
      <w:r>
        <w:rPr>
          <w:rFonts w:ascii="Calibri" w:eastAsia="Yu Mincho" w:hAnsi="Calibri" w:cs="Arial"/>
        </w:rPr>
        <w:t xml:space="preserve">in Harvard style </w:t>
      </w:r>
      <w:r w:rsidRPr="00EE0A85">
        <w:rPr>
          <w:rFonts w:ascii="Calibri" w:eastAsia="Yu Mincho" w:hAnsi="Calibri" w:cs="Arial"/>
        </w:rPr>
        <w:t xml:space="preserve">according to Instructions to Authors for the </w:t>
      </w:r>
      <w:r w:rsidRPr="00EE0A85">
        <w:rPr>
          <w:rFonts w:ascii="Calibri" w:eastAsia="Yu Mincho" w:hAnsi="Calibri" w:cs="Arial"/>
          <w:i/>
          <w:iCs/>
        </w:rPr>
        <w:t>Canadian Journal</w:t>
      </w:r>
      <w:r>
        <w:rPr>
          <w:rFonts w:ascii="Calibri" w:eastAsia="Yu Mincho" w:hAnsi="Calibri" w:cs="Arial"/>
          <w:i/>
          <w:iCs/>
        </w:rPr>
        <w:t xml:space="preserve"> </w:t>
      </w:r>
      <w:r w:rsidRPr="00EE0A85">
        <w:rPr>
          <w:rFonts w:ascii="Calibri" w:eastAsia="Yu Mincho" w:hAnsi="Calibri" w:cs="Arial"/>
          <w:i/>
          <w:iCs/>
        </w:rPr>
        <w:t>of Fisheries and Aquatic Sciences</w:t>
      </w:r>
      <w:r w:rsidRPr="00EE0A85">
        <w:rPr>
          <w:rFonts w:ascii="Calibri" w:eastAsia="Yu Mincho" w:hAnsi="Calibri" w:cs="Arial"/>
        </w:rPr>
        <w:t xml:space="preserve">, at </w:t>
      </w:r>
      <w:hyperlink r:id="rId21" w:anchor="guidelines" w:history="1">
        <w:r w:rsidRPr="00876B44">
          <w:rPr>
            <w:rStyle w:val="Hyperlink"/>
            <w:rFonts w:ascii="Calibri" w:eastAsia="Yu Mincho" w:hAnsi="Calibri" w:cs="Arial"/>
          </w:rPr>
          <w:t>Canadian Science Publishing</w:t>
        </w:r>
      </w:hyperlink>
      <w:r w:rsidRPr="00EE0A85">
        <w:rPr>
          <w:rFonts w:ascii="Calibri" w:eastAsia="Yu Mincho" w:hAnsi="Calibri" w:cs="Arial"/>
        </w:rPr>
        <w:t>.</w:t>
      </w:r>
    </w:p>
    <w:tbl>
      <w:tblPr>
        <w:tblStyle w:val="TableGrid"/>
        <w:tblW w:w="0" w:type="auto"/>
        <w:tblLook w:val="04A0" w:firstRow="1" w:lastRow="0" w:firstColumn="1" w:lastColumn="0" w:noHBand="0" w:noVBand="1"/>
      </w:tblPr>
      <w:tblGrid>
        <w:gridCol w:w="9350"/>
      </w:tblGrid>
      <w:tr w:rsidR="0050287C" w14:paraId="0B285DA5" w14:textId="77777777" w:rsidTr="001C1947">
        <w:trPr>
          <w:trHeight w:val="1376"/>
        </w:trPr>
        <w:sdt>
          <w:sdtPr>
            <w:rPr>
              <w:rFonts w:ascii="Calibri" w:eastAsia="Yu Mincho" w:hAnsi="Calibri" w:cs="Arial"/>
            </w:rPr>
            <w:alias w:val="references"/>
            <w:tag w:val="references"/>
            <w:id w:val="1082257884"/>
            <w:placeholder>
              <w:docPart w:val="46474C6043584C08A37A3830B53C2398"/>
            </w:placeholder>
          </w:sdtPr>
          <w:sdtEndPr/>
          <w:sdtContent>
            <w:tc>
              <w:tcPr>
                <w:tcW w:w="9350" w:type="dxa"/>
              </w:tcPr>
              <w:p w14:paraId="298FC293" w14:textId="0335B8E1" w:rsidR="0050287C" w:rsidRDefault="00A82D62" w:rsidP="005861AD">
                <w:pPr>
                  <w:rPr>
                    <w:rFonts w:ascii="Calibri" w:eastAsia="Yu Mincho" w:hAnsi="Calibri" w:cs="Arial"/>
                  </w:rPr>
                </w:pPr>
                <w:r>
                  <w:rPr>
                    <w:rFonts w:ascii="Calibri" w:eastAsia="Yu Mincho" w:hAnsi="Calibri" w:cs="Arial"/>
                  </w:rPr>
                  <w:t>None</w:t>
                </w:r>
              </w:p>
            </w:tc>
          </w:sdtContent>
        </w:sdt>
      </w:tr>
    </w:tbl>
    <w:p w14:paraId="30B217B0" w14:textId="6B68B731" w:rsidR="005861AD" w:rsidRDefault="005861AD" w:rsidP="005861AD">
      <w:pPr>
        <w:rPr>
          <w:rFonts w:ascii="Calibri" w:eastAsia="Yu Mincho" w:hAnsi="Calibri" w:cs="Arial"/>
        </w:rPr>
      </w:pPr>
    </w:p>
    <w:p w14:paraId="3B4375C2" w14:textId="77777777" w:rsidR="005861AD" w:rsidRDefault="005861AD" w:rsidP="005861AD"/>
    <w:p w14:paraId="178E899D" w14:textId="77777777" w:rsidR="005861AD" w:rsidRPr="00E042EF" w:rsidRDefault="005861AD" w:rsidP="00E042EF">
      <w:pPr>
        <w:rPr>
          <w:rFonts w:ascii="Calibri" w:eastAsia="Yu Mincho" w:hAnsi="Calibri" w:cs="Arial"/>
        </w:rPr>
      </w:pPr>
    </w:p>
    <w:sectPr w:rsidR="005861AD" w:rsidRPr="00E042EF">
      <w:headerReference w:type="even" r:id="rId22"/>
      <w:headerReference w:type="default" r:id="rId23"/>
      <w:headerReference w:type="firs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2FD27" w14:textId="77777777" w:rsidR="00A967A1" w:rsidRDefault="00A967A1" w:rsidP="0002778A">
      <w:pPr>
        <w:spacing w:after="0" w:line="240" w:lineRule="auto"/>
      </w:pPr>
      <w:r>
        <w:separator/>
      </w:r>
    </w:p>
  </w:endnote>
  <w:endnote w:type="continuationSeparator" w:id="0">
    <w:p w14:paraId="1FC697D2" w14:textId="77777777" w:rsidR="00A967A1" w:rsidRDefault="00A967A1" w:rsidP="0002778A">
      <w:pPr>
        <w:spacing w:after="0" w:line="240" w:lineRule="auto"/>
      </w:pPr>
      <w:r>
        <w:continuationSeparator/>
      </w:r>
    </w:p>
  </w:endnote>
  <w:endnote w:type="continuationNotice" w:id="1">
    <w:p w14:paraId="43471022" w14:textId="77777777" w:rsidR="00A967A1" w:rsidRDefault="00A967A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B6E87" w14:textId="77777777" w:rsidR="00A967A1" w:rsidRDefault="00A967A1" w:rsidP="0002778A">
      <w:pPr>
        <w:spacing w:after="0" w:line="240" w:lineRule="auto"/>
      </w:pPr>
      <w:r>
        <w:separator/>
      </w:r>
    </w:p>
  </w:footnote>
  <w:footnote w:type="continuationSeparator" w:id="0">
    <w:p w14:paraId="1145295F" w14:textId="77777777" w:rsidR="00A967A1" w:rsidRDefault="00A967A1" w:rsidP="0002778A">
      <w:pPr>
        <w:spacing w:after="0" w:line="240" w:lineRule="auto"/>
      </w:pPr>
      <w:r>
        <w:continuationSeparator/>
      </w:r>
    </w:p>
  </w:footnote>
  <w:footnote w:type="continuationNotice" w:id="1">
    <w:p w14:paraId="29105F32" w14:textId="77777777" w:rsidR="00A967A1" w:rsidRDefault="00A967A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4D95" w14:textId="77777777" w:rsidR="0002778A" w:rsidRDefault="0002778A">
    <w:pPr>
      <w:pStyle w:val="Header"/>
    </w:pPr>
    <w:r>
      <w:rPr>
        <w:noProof/>
      </w:rPr>
      <mc:AlternateContent>
        <mc:Choice Requires="wps">
          <w:drawing>
            <wp:anchor distT="0" distB="0" distL="0" distR="0" simplePos="0" relativeHeight="251658240" behindDoc="0" locked="0" layoutInCell="1" allowOverlap="1" wp14:anchorId="7DDC3582" wp14:editId="03FDAD4C">
              <wp:simplePos x="635" y="635"/>
              <wp:positionH relativeFrom="page">
                <wp:align>right</wp:align>
              </wp:positionH>
              <wp:positionV relativeFrom="page">
                <wp:align>top</wp:align>
              </wp:positionV>
              <wp:extent cx="443865" cy="443865"/>
              <wp:effectExtent l="0" t="0" r="0" b="8890"/>
              <wp:wrapNone/>
              <wp:docPr id="6935152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DDC3582" id="_x0000_t202" coordsize="21600,21600" o:spt="202" path="m,l,21600r21600,l21600,xe">
              <v:stroke joinstyle="miter"/>
              <v:path gradientshapeok="t" o:connecttype="rect"/>
            </v:shapetype>
            <v:shape id="Text Box 2" o:spid="_x0000_s1026" type="#_x0000_t202" alt="Unclassified - Non-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8FC5" w14:textId="77777777" w:rsidR="0002778A" w:rsidRDefault="0002778A">
    <w:pPr>
      <w:pStyle w:val="Header"/>
    </w:pPr>
    <w:r>
      <w:rPr>
        <w:noProof/>
      </w:rPr>
      <mc:AlternateContent>
        <mc:Choice Requires="wps">
          <w:drawing>
            <wp:anchor distT="0" distB="0" distL="0" distR="0" simplePos="0" relativeHeight="251658241" behindDoc="0" locked="0" layoutInCell="1" allowOverlap="1" wp14:anchorId="35EDF3D5" wp14:editId="04B00734">
              <wp:simplePos x="914400" y="457200"/>
              <wp:positionH relativeFrom="page">
                <wp:align>right</wp:align>
              </wp:positionH>
              <wp:positionV relativeFrom="page">
                <wp:align>top</wp:align>
              </wp:positionV>
              <wp:extent cx="443865" cy="443865"/>
              <wp:effectExtent l="0" t="0" r="0" b="8890"/>
              <wp:wrapNone/>
              <wp:docPr id="143758256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5EDF3D5" id="_x0000_t202" coordsize="21600,21600" o:spt="202" path="m,l,21600r21600,l21600,xe">
              <v:stroke joinstyle="miter"/>
              <v:path gradientshapeok="t" o:connecttype="rect"/>
            </v:shapetype>
            <v:shape id="Text Box 3" o:spid="_x0000_s1027" type="#_x0000_t202" alt="Unclassified - Non-Classifié" style="position:absolute;margin-left:-5.0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B734" w14:textId="77777777" w:rsidR="0002778A" w:rsidRDefault="0002778A">
    <w:pPr>
      <w:pStyle w:val="Header"/>
    </w:pPr>
    <w:r>
      <w:rPr>
        <w:noProof/>
      </w:rPr>
      <mc:AlternateContent>
        <mc:Choice Requires="wps">
          <w:drawing>
            <wp:anchor distT="0" distB="0" distL="0" distR="0" simplePos="0" relativeHeight="251658242" behindDoc="0" locked="0" layoutInCell="1" allowOverlap="1" wp14:anchorId="7010FAAE" wp14:editId="566DC62B">
              <wp:simplePos x="635" y="635"/>
              <wp:positionH relativeFrom="page">
                <wp:align>right</wp:align>
              </wp:positionH>
              <wp:positionV relativeFrom="page">
                <wp:align>top</wp:align>
              </wp:positionV>
              <wp:extent cx="443865" cy="443865"/>
              <wp:effectExtent l="0" t="0" r="0" b="8890"/>
              <wp:wrapNone/>
              <wp:docPr id="1512473238"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010FAAE" id="_x0000_t202" coordsize="21600,21600" o:spt="202" path="m,l,21600r21600,l21600,xe">
              <v:stroke joinstyle="miter"/>
              <v:path gradientshapeok="t" o:connecttype="rect"/>
            </v:shapetype>
            <v:shape id="Text Box 1" o:spid="_x0000_s1028" type="#_x0000_t202" alt="Unclassified - Non-Classifié" style="position:absolute;margin-left:-5.0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466B5"/>
    <w:multiLevelType w:val="hybridMultilevel"/>
    <w:tmpl w:val="FDB47374"/>
    <w:lvl w:ilvl="0" w:tplc="C68A4FB4">
      <w:start w:val="9"/>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296E4A"/>
    <w:multiLevelType w:val="hybridMultilevel"/>
    <w:tmpl w:val="960C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CF4878"/>
    <w:multiLevelType w:val="hybridMultilevel"/>
    <w:tmpl w:val="448AF546"/>
    <w:lvl w:ilvl="0" w:tplc="03FC2176">
      <w:numFmt w:val="bullet"/>
      <w:lvlText w:val="•"/>
      <w:lvlJc w:val="left"/>
      <w:pPr>
        <w:ind w:left="2160" w:hanging="720"/>
      </w:pPr>
      <w:rPr>
        <w:rFonts w:ascii="Calibri" w:eastAsiaTheme="minorEastAsia"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91E164D"/>
    <w:multiLevelType w:val="hybridMultilevel"/>
    <w:tmpl w:val="B0C62470"/>
    <w:lvl w:ilvl="0" w:tplc="886AC2E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E70B44"/>
    <w:multiLevelType w:val="multilevel"/>
    <w:tmpl w:val="BB2E5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EE069E"/>
    <w:multiLevelType w:val="hybridMultilevel"/>
    <w:tmpl w:val="FD60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D3804D"/>
    <w:multiLevelType w:val="hybridMultilevel"/>
    <w:tmpl w:val="42D8D810"/>
    <w:lvl w:ilvl="0" w:tplc="8534BB94">
      <w:start w:val="1"/>
      <w:numFmt w:val="bullet"/>
      <w:lvlText w:val=""/>
      <w:lvlJc w:val="left"/>
      <w:pPr>
        <w:ind w:left="720" w:hanging="360"/>
      </w:pPr>
      <w:rPr>
        <w:rFonts w:ascii="Symbol" w:hAnsi="Symbol" w:hint="default"/>
      </w:rPr>
    </w:lvl>
    <w:lvl w:ilvl="1" w:tplc="9C18ABD4">
      <w:start w:val="1"/>
      <w:numFmt w:val="bullet"/>
      <w:lvlText w:val="o"/>
      <w:lvlJc w:val="left"/>
      <w:pPr>
        <w:ind w:left="1440" w:hanging="360"/>
      </w:pPr>
      <w:rPr>
        <w:rFonts w:ascii="Courier New" w:hAnsi="Courier New" w:hint="default"/>
      </w:rPr>
    </w:lvl>
    <w:lvl w:ilvl="2" w:tplc="5DB8EBF6">
      <w:start w:val="1"/>
      <w:numFmt w:val="bullet"/>
      <w:lvlText w:val=""/>
      <w:lvlJc w:val="left"/>
      <w:pPr>
        <w:ind w:left="2160" w:hanging="360"/>
      </w:pPr>
      <w:rPr>
        <w:rFonts w:ascii="Wingdings" w:hAnsi="Wingdings" w:hint="default"/>
      </w:rPr>
    </w:lvl>
    <w:lvl w:ilvl="3" w:tplc="DFD0C368">
      <w:start w:val="1"/>
      <w:numFmt w:val="bullet"/>
      <w:lvlText w:val=""/>
      <w:lvlJc w:val="left"/>
      <w:pPr>
        <w:ind w:left="2880" w:hanging="360"/>
      </w:pPr>
      <w:rPr>
        <w:rFonts w:ascii="Symbol" w:hAnsi="Symbol" w:hint="default"/>
      </w:rPr>
    </w:lvl>
    <w:lvl w:ilvl="4" w:tplc="F57AD490">
      <w:start w:val="1"/>
      <w:numFmt w:val="bullet"/>
      <w:lvlText w:val="o"/>
      <w:lvlJc w:val="left"/>
      <w:pPr>
        <w:ind w:left="3600" w:hanging="360"/>
      </w:pPr>
      <w:rPr>
        <w:rFonts w:ascii="Courier New" w:hAnsi="Courier New" w:hint="default"/>
      </w:rPr>
    </w:lvl>
    <w:lvl w:ilvl="5" w:tplc="3F923734">
      <w:start w:val="1"/>
      <w:numFmt w:val="bullet"/>
      <w:lvlText w:val=""/>
      <w:lvlJc w:val="left"/>
      <w:pPr>
        <w:ind w:left="4320" w:hanging="360"/>
      </w:pPr>
      <w:rPr>
        <w:rFonts w:ascii="Wingdings" w:hAnsi="Wingdings" w:hint="default"/>
      </w:rPr>
    </w:lvl>
    <w:lvl w:ilvl="6" w:tplc="1C72A7B8">
      <w:start w:val="1"/>
      <w:numFmt w:val="bullet"/>
      <w:lvlText w:val=""/>
      <w:lvlJc w:val="left"/>
      <w:pPr>
        <w:ind w:left="5040" w:hanging="360"/>
      </w:pPr>
      <w:rPr>
        <w:rFonts w:ascii="Symbol" w:hAnsi="Symbol" w:hint="default"/>
      </w:rPr>
    </w:lvl>
    <w:lvl w:ilvl="7" w:tplc="C0309186">
      <w:start w:val="1"/>
      <w:numFmt w:val="bullet"/>
      <w:lvlText w:val="o"/>
      <w:lvlJc w:val="left"/>
      <w:pPr>
        <w:ind w:left="5760" w:hanging="360"/>
      </w:pPr>
      <w:rPr>
        <w:rFonts w:ascii="Courier New" w:hAnsi="Courier New" w:hint="default"/>
      </w:rPr>
    </w:lvl>
    <w:lvl w:ilvl="8" w:tplc="56EE7E10">
      <w:start w:val="1"/>
      <w:numFmt w:val="bullet"/>
      <w:lvlText w:val=""/>
      <w:lvlJc w:val="left"/>
      <w:pPr>
        <w:ind w:left="6480" w:hanging="360"/>
      </w:pPr>
      <w:rPr>
        <w:rFonts w:ascii="Wingdings" w:hAnsi="Wingdings" w:hint="default"/>
      </w:rPr>
    </w:lvl>
  </w:abstractNum>
  <w:abstractNum w:abstractNumId="7" w15:restartNumberingAfterBreak="0">
    <w:nsid w:val="43B9518E"/>
    <w:multiLevelType w:val="hybridMultilevel"/>
    <w:tmpl w:val="AAD659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410F0A"/>
    <w:multiLevelType w:val="hybridMultilevel"/>
    <w:tmpl w:val="FCA25934"/>
    <w:lvl w:ilvl="0" w:tplc="03FC2176">
      <w:numFmt w:val="bullet"/>
      <w:lvlText w:val="•"/>
      <w:lvlJc w:val="left"/>
      <w:pPr>
        <w:ind w:left="1080" w:hanging="72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9524DD"/>
    <w:multiLevelType w:val="multilevel"/>
    <w:tmpl w:val="DC44A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0349BC"/>
    <w:multiLevelType w:val="hybridMultilevel"/>
    <w:tmpl w:val="DDFC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F10480"/>
    <w:multiLevelType w:val="hybridMultilevel"/>
    <w:tmpl w:val="02AE13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2B46B81"/>
    <w:multiLevelType w:val="hybridMultilevel"/>
    <w:tmpl w:val="E9DAEBDA"/>
    <w:lvl w:ilvl="0" w:tplc="CF0C8F38">
      <w:start w:val="395"/>
      <w:numFmt w:val="bullet"/>
      <w:lvlText w:val="-"/>
      <w:lvlJc w:val="left"/>
      <w:pPr>
        <w:ind w:left="720" w:hanging="360"/>
      </w:pPr>
      <w:rPr>
        <w:rFonts w:ascii="Aptos" w:eastAsiaTheme="majorEastAsia" w:hAnsi="Aptos" w:cstheme="maj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607663"/>
    <w:multiLevelType w:val="hybridMultilevel"/>
    <w:tmpl w:val="BEA450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74217620"/>
    <w:multiLevelType w:val="hybridMultilevel"/>
    <w:tmpl w:val="88A4A150"/>
    <w:lvl w:ilvl="0" w:tplc="12DCD79E">
      <w:numFmt w:val="bullet"/>
      <w:lvlText w:val="-"/>
      <w:lvlJc w:val="left"/>
      <w:pPr>
        <w:ind w:left="720" w:hanging="360"/>
      </w:pPr>
      <w:rPr>
        <w:rFonts w:ascii="Calibri" w:eastAsiaTheme="minorHAnsi"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078361456">
    <w:abstractNumId w:val="6"/>
  </w:num>
  <w:num w:numId="2" w16cid:durableId="556165802">
    <w:abstractNumId w:val="5"/>
  </w:num>
  <w:num w:numId="3" w16cid:durableId="348218571">
    <w:abstractNumId w:val="8"/>
  </w:num>
  <w:num w:numId="4" w16cid:durableId="668947069">
    <w:abstractNumId w:val="11"/>
  </w:num>
  <w:num w:numId="5" w16cid:durableId="1970742262">
    <w:abstractNumId w:val="3"/>
  </w:num>
  <w:num w:numId="6" w16cid:durableId="1588999565">
    <w:abstractNumId w:val="1"/>
  </w:num>
  <w:num w:numId="7" w16cid:durableId="427114620">
    <w:abstractNumId w:val="2"/>
  </w:num>
  <w:num w:numId="8" w16cid:durableId="1986618059">
    <w:abstractNumId w:val="7"/>
  </w:num>
  <w:num w:numId="9" w16cid:durableId="1489710675">
    <w:abstractNumId w:val="10"/>
  </w:num>
  <w:num w:numId="10" w16cid:durableId="165871901">
    <w:abstractNumId w:val="0"/>
  </w:num>
  <w:num w:numId="11" w16cid:durableId="1656489733">
    <w:abstractNumId w:val="4"/>
  </w:num>
  <w:num w:numId="12" w16cid:durableId="1256131297">
    <w:abstractNumId w:val="9"/>
  </w:num>
  <w:num w:numId="13" w16cid:durableId="1478107894">
    <w:abstractNumId w:val="13"/>
  </w:num>
  <w:num w:numId="14" w16cid:durableId="336352584">
    <w:abstractNumId w:val="12"/>
  </w:num>
  <w:num w:numId="15" w16cid:durableId="98562157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isplayBackgroundShape/>
  <w:proofState w:spelling="clean"/>
  <w:attachedTemplate r:id="rId1"/>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1D"/>
    <w:rsid w:val="00001D83"/>
    <w:rsid w:val="00001FB9"/>
    <w:rsid w:val="00007C5A"/>
    <w:rsid w:val="00010237"/>
    <w:rsid w:val="00015294"/>
    <w:rsid w:val="00017EE1"/>
    <w:rsid w:val="00021D19"/>
    <w:rsid w:val="00022B9B"/>
    <w:rsid w:val="0002459D"/>
    <w:rsid w:val="00026C9B"/>
    <w:rsid w:val="00027018"/>
    <w:rsid w:val="0002778A"/>
    <w:rsid w:val="00030057"/>
    <w:rsid w:val="000306C8"/>
    <w:rsid w:val="00030CE8"/>
    <w:rsid w:val="00036E5C"/>
    <w:rsid w:val="0003736D"/>
    <w:rsid w:val="0003760F"/>
    <w:rsid w:val="00037F0F"/>
    <w:rsid w:val="00042D09"/>
    <w:rsid w:val="00045DF8"/>
    <w:rsid w:val="00052F7B"/>
    <w:rsid w:val="000572DC"/>
    <w:rsid w:val="00061F86"/>
    <w:rsid w:val="00062826"/>
    <w:rsid w:val="00063EDA"/>
    <w:rsid w:val="0006475B"/>
    <w:rsid w:val="00064EDC"/>
    <w:rsid w:val="000660CA"/>
    <w:rsid w:val="00066897"/>
    <w:rsid w:val="000711A4"/>
    <w:rsid w:val="000723AC"/>
    <w:rsid w:val="00072529"/>
    <w:rsid w:val="0007276C"/>
    <w:rsid w:val="0007626F"/>
    <w:rsid w:val="00077038"/>
    <w:rsid w:val="000772BD"/>
    <w:rsid w:val="00082A2A"/>
    <w:rsid w:val="0008422E"/>
    <w:rsid w:val="000916A8"/>
    <w:rsid w:val="0009177D"/>
    <w:rsid w:val="00092AD2"/>
    <w:rsid w:val="00093F19"/>
    <w:rsid w:val="00093FC4"/>
    <w:rsid w:val="00096699"/>
    <w:rsid w:val="00096D41"/>
    <w:rsid w:val="00097B41"/>
    <w:rsid w:val="00097CFF"/>
    <w:rsid w:val="000A344C"/>
    <w:rsid w:val="000A418B"/>
    <w:rsid w:val="000A4B8F"/>
    <w:rsid w:val="000A78E7"/>
    <w:rsid w:val="000B497E"/>
    <w:rsid w:val="000B75FB"/>
    <w:rsid w:val="000B7716"/>
    <w:rsid w:val="000C111C"/>
    <w:rsid w:val="000C1D12"/>
    <w:rsid w:val="000C1EB2"/>
    <w:rsid w:val="000C5571"/>
    <w:rsid w:val="000D06D4"/>
    <w:rsid w:val="000D3CC8"/>
    <w:rsid w:val="000D40ED"/>
    <w:rsid w:val="000D4905"/>
    <w:rsid w:val="000D5905"/>
    <w:rsid w:val="000D5C82"/>
    <w:rsid w:val="000E1806"/>
    <w:rsid w:val="000E3191"/>
    <w:rsid w:val="000E7AE8"/>
    <w:rsid w:val="000F2359"/>
    <w:rsid w:val="000F2B19"/>
    <w:rsid w:val="000F609F"/>
    <w:rsid w:val="00100684"/>
    <w:rsid w:val="00101A99"/>
    <w:rsid w:val="00103AA6"/>
    <w:rsid w:val="00104F57"/>
    <w:rsid w:val="00105055"/>
    <w:rsid w:val="0011356E"/>
    <w:rsid w:val="00120B13"/>
    <w:rsid w:val="00121173"/>
    <w:rsid w:val="00122C96"/>
    <w:rsid w:val="0012530A"/>
    <w:rsid w:val="00126A50"/>
    <w:rsid w:val="00132057"/>
    <w:rsid w:val="00132E51"/>
    <w:rsid w:val="001346F8"/>
    <w:rsid w:val="00135F1F"/>
    <w:rsid w:val="00136220"/>
    <w:rsid w:val="00136B37"/>
    <w:rsid w:val="00137DE2"/>
    <w:rsid w:val="00141FC2"/>
    <w:rsid w:val="00142B2B"/>
    <w:rsid w:val="00144BDB"/>
    <w:rsid w:val="00147038"/>
    <w:rsid w:val="0014763F"/>
    <w:rsid w:val="001527C3"/>
    <w:rsid w:val="00156BBA"/>
    <w:rsid w:val="00160C76"/>
    <w:rsid w:val="0016123A"/>
    <w:rsid w:val="001631DA"/>
    <w:rsid w:val="00163673"/>
    <w:rsid w:val="00163B10"/>
    <w:rsid w:val="00164CC4"/>
    <w:rsid w:val="00165C03"/>
    <w:rsid w:val="00165EE8"/>
    <w:rsid w:val="0016630A"/>
    <w:rsid w:val="00172882"/>
    <w:rsid w:val="00173BF8"/>
    <w:rsid w:val="00173FA1"/>
    <w:rsid w:val="00174AEA"/>
    <w:rsid w:val="00177201"/>
    <w:rsid w:val="00181BB0"/>
    <w:rsid w:val="00182C69"/>
    <w:rsid w:val="00184F9C"/>
    <w:rsid w:val="00185EA0"/>
    <w:rsid w:val="00185EDD"/>
    <w:rsid w:val="001862D0"/>
    <w:rsid w:val="0019248E"/>
    <w:rsid w:val="00193E97"/>
    <w:rsid w:val="00194CA0"/>
    <w:rsid w:val="001950AA"/>
    <w:rsid w:val="001950D7"/>
    <w:rsid w:val="001962D9"/>
    <w:rsid w:val="00197A7A"/>
    <w:rsid w:val="001A1956"/>
    <w:rsid w:val="001A4D03"/>
    <w:rsid w:val="001A53F4"/>
    <w:rsid w:val="001A5684"/>
    <w:rsid w:val="001A6442"/>
    <w:rsid w:val="001B1435"/>
    <w:rsid w:val="001B236E"/>
    <w:rsid w:val="001B281A"/>
    <w:rsid w:val="001B33EC"/>
    <w:rsid w:val="001B3927"/>
    <w:rsid w:val="001B5AEE"/>
    <w:rsid w:val="001B7297"/>
    <w:rsid w:val="001C11BE"/>
    <w:rsid w:val="001C1947"/>
    <w:rsid w:val="001C3947"/>
    <w:rsid w:val="001C4E24"/>
    <w:rsid w:val="001C79F0"/>
    <w:rsid w:val="001D0A0A"/>
    <w:rsid w:val="001D1C18"/>
    <w:rsid w:val="001D53F2"/>
    <w:rsid w:val="001E00B9"/>
    <w:rsid w:val="001E17E0"/>
    <w:rsid w:val="001E2C8C"/>
    <w:rsid w:val="001E318C"/>
    <w:rsid w:val="001E4793"/>
    <w:rsid w:val="001E5A62"/>
    <w:rsid w:val="001E6179"/>
    <w:rsid w:val="001F5125"/>
    <w:rsid w:val="001F585B"/>
    <w:rsid w:val="001F60A4"/>
    <w:rsid w:val="001F6F44"/>
    <w:rsid w:val="001F750C"/>
    <w:rsid w:val="00200591"/>
    <w:rsid w:val="00204850"/>
    <w:rsid w:val="00205903"/>
    <w:rsid w:val="00210EAF"/>
    <w:rsid w:val="00211445"/>
    <w:rsid w:val="0021236A"/>
    <w:rsid w:val="00212EF5"/>
    <w:rsid w:val="00212FE3"/>
    <w:rsid w:val="00216B87"/>
    <w:rsid w:val="00217704"/>
    <w:rsid w:val="002232E9"/>
    <w:rsid w:val="002312D5"/>
    <w:rsid w:val="00231F72"/>
    <w:rsid w:val="002347F7"/>
    <w:rsid w:val="0023571C"/>
    <w:rsid w:val="00236FE6"/>
    <w:rsid w:val="002374F8"/>
    <w:rsid w:val="002406C6"/>
    <w:rsid w:val="00240D77"/>
    <w:rsid w:val="002439BE"/>
    <w:rsid w:val="00245A63"/>
    <w:rsid w:val="00247EC6"/>
    <w:rsid w:val="00247F8D"/>
    <w:rsid w:val="0025105F"/>
    <w:rsid w:val="002515CF"/>
    <w:rsid w:val="002578CD"/>
    <w:rsid w:val="00263379"/>
    <w:rsid w:val="00265144"/>
    <w:rsid w:val="00265D6A"/>
    <w:rsid w:val="00267AB7"/>
    <w:rsid w:val="002704BD"/>
    <w:rsid w:val="002706D5"/>
    <w:rsid w:val="00270857"/>
    <w:rsid w:val="00272C41"/>
    <w:rsid w:val="002741C7"/>
    <w:rsid w:val="0027633D"/>
    <w:rsid w:val="002809E2"/>
    <w:rsid w:val="00283BF7"/>
    <w:rsid w:val="0028442D"/>
    <w:rsid w:val="00290EF7"/>
    <w:rsid w:val="00291C1E"/>
    <w:rsid w:val="0029377A"/>
    <w:rsid w:val="00293C72"/>
    <w:rsid w:val="00293FBA"/>
    <w:rsid w:val="00295028"/>
    <w:rsid w:val="002969D1"/>
    <w:rsid w:val="002A166E"/>
    <w:rsid w:val="002A44CE"/>
    <w:rsid w:val="002A4743"/>
    <w:rsid w:val="002A50FA"/>
    <w:rsid w:val="002A5B95"/>
    <w:rsid w:val="002A61D3"/>
    <w:rsid w:val="002B13E2"/>
    <w:rsid w:val="002B3AF0"/>
    <w:rsid w:val="002C1293"/>
    <w:rsid w:val="002C234A"/>
    <w:rsid w:val="002C45A2"/>
    <w:rsid w:val="002C5962"/>
    <w:rsid w:val="002C6C59"/>
    <w:rsid w:val="002D04DF"/>
    <w:rsid w:val="002D1441"/>
    <w:rsid w:val="002D4058"/>
    <w:rsid w:val="002D40AA"/>
    <w:rsid w:val="002D6AAC"/>
    <w:rsid w:val="002E013F"/>
    <w:rsid w:val="002E526C"/>
    <w:rsid w:val="002F3857"/>
    <w:rsid w:val="002F490C"/>
    <w:rsid w:val="002F5F6E"/>
    <w:rsid w:val="002F6771"/>
    <w:rsid w:val="002F6A8F"/>
    <w:rsid w:val="00302DFC"/>
    <w:rsid w:val="00303FAC"/>
    <w:rsid w:val="00306A13"/>
    <w:rsid w:val="00310544"/>
    <w:rsid w:val="0031165F"/>
    <w:rsid w:val="00312466"/>
    <w:rsid w:val="00313E2B"/>
    <w:rsid w:val="00317475"/>
    <w:rsid w:val="00322343"/>
    <w:rsid w:val="00323740"/>
    <w:rsid w:val="0032455D"/>
    <w:rsid w:val="00334DC2"/>
    <w:rsid w:val="00336B9F"/>
    <w:rsid w:val="0033789F"/>
    <w:rsid w:val="00337DC5"/>
    <w:rsid w:val="003408B0"/>
    <w:rsid w:val="0034093D"/>
    <w:rsid w:val="00343701"/>
    <w:rsid w:val="00346B84"/>
    <w:rsid w:val="003471A8"/>
    <w:rsid w:val="00352A94"/>
    <w:rsid w:val="003547A8"/>
    <w:rsid w:val="00361A28"/>
    <w:rsid w:val="00364BCB"/>
    <w:rsid w:val="00366D54"/>
    <w:rsid w:val="00375967"/>
    <w:rsid w:val="00377B0C"/>
    <w:rsid w:val="00382B33"/>
    <w:rsid w:val="00384AA9"/>
    <w:rsid w:val="00393402"/>
    <w:rsid w:val="00394D25"/>
    <w:rsid w:val="003958E5"/>
    <w:rsid w:val="00396D3B"/>
    <w:rsid w:val="003A0EBE"/>
    <w:rsid w:val="003A2B00"/>
    <w:rsid w:val="003B0998"/>
    <w:rsid w:val="003B0C63"/>
    <w:rsid w:val="003B21C0"/>
    <w:rsid w:val="003B73C9"/>
    <w:rsid w:val="003C0BEE"/>
    <w:rsid w:val="003C3E13"/>
    <w:rsid w:val="003C46E3"/>
    <w:rsid w:val="003D0611"/>
    <w:rsid w:val="003D28ED"/>
    <w:rsid w:val="003D3CE9"/>
    <w:rsid w:val="003D4BED"/>
    <w:rsid w:val="003D7018"/>
    <w:rsid w:val="003D72B0"/>
    <w:rsid w:val="003E2930"/>
    <w:rsid w:val="003E3E90"/>
    <w:rsid w:val="003E60FC"/>
    <w:rsid w:val="003E6B3D"/>
    <w:rsid w:val="003E6C33"/>
    <w:rsid w:val="003F07A7"/>
    <w:rsid w:val="003F5653"/>
    <w:rsid w:val="004036DF"/>
    <w:rsid w:val="00403E1D"/>
    <w:rsid w:val="00406271"/>
    <w:rsid w:val="0041335E"/>
    <w:rsid w:val="00415F3E"/>
    <w:rsid w:val="004167DE"/>
    <w:rsid w:val="00420468"/>
    <w:rsid w:val="0042051C"/>
    <w:rsid w:val="00424B02"/>
    <w:rsid w:val="00430EE9"/>
    <w:rsid w:val="004332B6"/>
    <w:rsid w:val="00433F7B"/>
    <w:rsid w:val="00436B51"/>
    <w:rsid w:val="00441465"/>
    <w:rsid w:val="00443304"/>
    <w:rsid w:val="004449B7"/>
    <w:rsid w:val="004475D8"/>
    <w:rsid w:val="004536F6"/>
    <w:rsid w:val="00453DB8"/>
    <w:rsid w:val="004566F2"/>
    <w:rsid w:val="00456CF2"/>
    <w:rsid w:val="00457FB7"/>
    <w:rsid w:val="00461503"/>
    <w:rsid w:val="00461650"/>
    <w:rsid w:val="0046188B"/>
    <w:rsid w:val="00462514"/>
    <w:rsid w:val="004641A1"/>
    <w:rsid w:val="00464305"/>
    <w:rsid w:val="004654C2"/>
    <w:rsid w:val="00471297"/>
    <w:rsid w:val="00472107"/>
    <w:rsid w:val="004733C0"/>
    <w:rsid w:val="00474025"/>
    <w:rsid w:val="0047414D"/>
    <w:rsid w:val="00474558"/>
    <w:rsid w:val="00476D8A"/>
    <w:rsid w:val="0048138E"/>
    <w:rsid w:val="004825FE"/>
    <w:rsid w:val="0048262E"/>
    <w:rsid w:val="00484C5F"/>
    <w:rsid w:val="0048760B"/>
    <w:rsid w:val="00491C44"/>
    <w:rsid w:val="00491E8E"/>
    <w:rsid w:val="00493F17"/>
    <w:rsid w:val="00494DED"/>
    <w:rsid w:val="00495D34"/>
    <w:rsid w:val="00496596"/>
    <w:rsid w:val="004A0F07"/>
    <w:rsid w:val="004A6628"/>
    <w:rsid w:val="004B0571"/>
    <w:rsid w:val="004B421F"/>
    <w:rsid w:val="004C4EA7"/>
    <w:rsid w:val="004C7A1B"/>
    <w:rsid w:val="004D40CA"/>
    <w:rsid w:val="004D4133"/>
    <w:rsid w:val="004D7101"/>
    <w:rsid w:val="004D7BB0"/>
    <w:rsid w:val="004E1C30"/>
    <w:rsid w:val="004E3286"/>
    <w:rsid w:val="004E36EA"/>
    <w:rsid w:val="004E59A3"/>
    <w:rsid w:val="004E6023"/>
    <w:rsid w:val="004E6130"/>
    <w:rsid w:val="004F03F5"/>
    <w:rsid w:val="004F1436"/>
    <w:rsid w:val="004F15CA"/>
    <w:rsid w:val="004F20E7"/>
    <w:rsid w:val="004F4EAC"/>
    <w:rsid w:val="005025FF"/>
    <w:rsid w:val="0050287C"/>
    <w:rsid w:val="00504C40"/>
    <w:rsid w:val="00511904"/>
    <w:rsid w:val="005120D5"/>
    <w:rsid w:val="00512490"/>
    <w:rsid w:val="005127F4"/>
    <w:rsid w:val="00513711"/>
    <w:rsid w:val="00520E9D"/>
    <w:rsid w:val="005214CE"/>
    <w:rsid w:val="005227AC"/>
    <w:rsid w:val="00522E21"/>
    <w:rsid w:val="0052362D"/>
    <w:rsid w:val="00526FFA"/>
    <w:rsid w:val="005309FE"/>
    <w:rsid w:val="00531608"/>
    <w:rsid w:val="005357AD"/>
    <w:rsid w:val="00535FAA"/>
    <w:rsid w:val="005362CC"/>
    <w:rsid w:val="00536FAD"/>
    <w:rsid w:val="00537CFF"/>
    <w:rsid w:val="0054578E"/>
    <w:rsid w:val="005458C2"/>
    <w:rsid w:val="00547A6C"/>
    <w:rsid w:val="005514B9"/>
    <w:rsid w:val="0055494A"/>
    <w:rsid w:val="00555E9C"/>
    <w:rsid w:val="00557D26"/>
    <w:rsid w:val="00560D40"/>
    <w:rsid w:val="00572B59"/>
    <w:rsid w:val="005735FB"/>
    <w:rsid w:val="00574BD0"/>
    <w:rsid w:val="00576614"/>
    <w:rsid w:val="005861AD"/>
    <w:rsid w:val="0058679B"/>
    <w:rsid w:val="005928C6"/>
    <w:rsid w:val="005933E1"/>
    <w:rsid w:val="00594D32"/>
    <w:rsid w:val="005A1467"/>
    <w:rsid w:val="005A1CA3"/>
    <w:rsid w:val="005A2BEE"/>
    <w:rsid w:val="005A3AF5"/>
    <w:rsid w:val="005A5D01"/>
    <w:rsid w:val="005B3D29"/>
    <w:rsid w:val="005B3D94"/>
    <w:rsid w:val="005B3FB7"/>
    <w:rsid w:val="005B50AE"/>
    <w:rsid w:val="005B600E"/>
    <w:rsid w:val="005B6B37"/>
    <w:rsid w:val="005B7197"/>
    <w:rsid w:val="005C1440"/>
    <w:rsid w:val="005C1B48"/>
    <w:rsid w:val="005C3B18"/>
    <w:rsid w:val="005C50DD"/>
    <w:rsid w:val="005C6F33"/>
    <w:rsid w:val="005C6FEE"/>
    <w:rsid w:val="005C72D7"/>
    <w:rsid w:val="005C7983"/>
    <w:rsid w:val="005C79D4"/>
    <w:rsid w:val="005D2605"/>
    <w:rsid w:val="005D399B"/>
    <w:rsid w:val="005D3A0E"/>
    <w:rsid w:val="005D4FDA"/>
    <w:rsid w:val="005D6D45"/>
    <w:rsid w:val="005D736F"/>
    <w:rsid w:val="005D756E"/>
    <w:rsid w:val="005E3182"/>
    <w:rsid w:val="005E3692"/>
    <w:rsid w:val="005E48D2"/>
    <w:rsid w:val="005E52DC"/>
    <w:rsid w:val="005E6FA1"/>
    <w:rsid w:val="005F06AB"/>
    <w:rsid w:val="005F2994"/>
    <w:rsid w:val="005F30CD"/>
    <w:rsid w:val="005F3584"/>
    <w:rsid w:val="005F380D"/>
    <w:rsid w:val="005F4822"/>
    <w:rsid w:val="006137C0"/>
    <w:rsid w:val="0061484C"/>
    <w:rsid w:val="00615CA2"/>
    <w:rsid w:val="006168ED"/>
    <w:rsid w:val="00616B8C"/>
    <w:rsid w:val="006210D4"/>
    <w:rsid w:val="00623E5E"/>
    <w:rsid w:val="00625DC9"/>
    <w:rsid w:val="006265E0"/>
    <w:rsid w:val="00631B34"/>
    <w:rsid w:val="0063202D"/>
    <w:rsid w:val="0063272F"/>
    <w:rsid w:val="00633193"/>
    <w:rsid w:val="00633CE7"/>
    <w:rsid w:val="006343B4"/>
    <w:rsid w:val="006353EF"/>
    <w:rsid w:val="006425DF"/>
    <w:rsid w:val="00642E08"/>
    <w:rsid w:val="006434DF"/>
    <w:rsid w:val="00643769"/>
    <w:rsid w:val="0064689E"/>
    <w:rsid w:val="00647A66"/>
    <w:rsid w:val="0065178F"/>
    <w:rsid w:val="00652E8D"/>
    <w:rsid w:val="006545B4"/>
    <w:rsid w:val="00654624"/>
    <w:rsid w:val="00661F7D"/>
    <w:rsid w:val="00663B39"/>
    <w:rsid w:val="006648BC"/>
    <w:rsid w:val="00664B22"/>
    <w:rsid w:val="00666337"/>
    <w:rsid w:val="00672CC6"/>
    <w:rsid w:val="00673708"/>
    <w:rsid w:val="00673887"/>
    <w:rsid w:val="006770D3"/>
    <w:rsid w:val="0068497B"/>
    <w:rsid w:val="0068713C"/>
    <w:rsid w:val="00694A1B"/>
    <w:rsid w:val="00696E23"/>
    <w:rsid w:val="00697CF2"/>
    <w:rsid w:val="006A0C35"/>
    <w:rsid w:val="006A1995"/>
    <w:rsid w:val="006A19CB"/>
    <w:rsid w:val="006A6809"/>
    <w:rsid w:val="006A73B8"/>
    <w:rsid w:val="006B211C"/>
    <w:rsid w:val="006B2ADB"/>
    <w:rsid w:val="006B334C"/>
    <w:rsid w:val="006B6A42"/>
    <w:rsid w:val="006B6BF3"/>
    <w:rsid w:val="006B6DC5"/>
    <w:rsid w:val="006C2F35"/>
    <w:rsid w:val="006C35BD"/>
    <w:rsid w:val="006C45E0"/>
    <w:rsid w:val="006C5488"/>
    <w:rsid w:val="006C6DDE"/>
    <w:rsid w:val="006C72C9"/>
    <w:rsid w:val="006C7EA8"/>
    <w:rsid w:val="006D150E"/>
    <w:rsid w:val="006D1A7D"/>
    <w:rsid w:val="006D1BFC"/>
    <w:rsid w:val="006D2667"/>
    <w:rsid w:val="006D4FA4"/>
    <w:rsid w:val="006E0A1E"/>
    <w:rsid w:val="006E157A"/>
    <w:rsid w:val="006E27B9"/>
    <w:rsid w:val="006E4482"/>
    <w:rsid w:val="006E5FB0"/>
    <w:rsid w:val="006E6C18"/>
    <w:rsid w:val="006F14F1"/>
    <w:rsid w:val="006F1DA3"/>
    <w:rsid w:val="006F37D7"/>
    <w:rsid w:val="007018A0"/>
    <w:rsid w:val="00703059"/>
    <w:rsid w:val="007076C9"/>
    <w:rsid w:val="007105C4"/>
    <w:rsid w:val="007131CE"/>
    <w:rsid w:val="00713D68"/>
    <w:rsid w:val="007168AC"/>
    <w:rsid w:val="007210CD"/>
    <w:rsid w:val="00723463"/>
    <w:rsid w:val="007235CB"/>
    <w:rsid w:val="00730F8F"/>
    <w:rsid w:val="007318ED"/>
    <w:rsid w:val="00731D66"/>
    <w:rsid w:val="00734865"/>
    <w:rsid w:val="00734F59"/>
    <w:rsid w:val="0073561F"/>
    <w:rsid w:val="00741185"/>
    <w:rsid w:val="0074377C"/>
    <w:rsid w:val="00744DD7"/>
    <w:rsid w:val="00745387"/>
    <w:rsid w:val="0074704B"/>
    <w:rsid w:val="007478D0"/>
    <w:rsid w:val="00747E3F"/>
    <w:rsid w:val="00750C61"/>
    <w:rsid w:val="00752592"/>
    <w:rsid w:val="00755C5A"/>
    <w:rsid w:val="00757AC7"/>
    <w:rsid w:val="00757B65"/>
    <w:rsid w:val="007638CE"/>
    <w:rsid w:val="0076540D"/>
    <w:rsid w:val="00770EE9"/>
    <w:rsid w:val="00770FAA"/>
    <w:rsid w:val="00771F91"/>
    <w:rsid w:val="007756AA"/>
    <w:rsid w:val="00777880"/>
    <w:rsid w:val="00780B4E"/>
    <w:rsid w:val="00783A66"/>
    <w:rsid w:val="007863F1"/>
    <w:rsid w:val="00786CCE"/>
    <w:rsid w:val="007941CD"/>
    <w:rsid w:val="00795FED"/>
    <w:rsid w:val="007A0005"/>
    <w:rsid w:val="007A0F58"/>
    <w:rsid w:val="007A1262"/>
    <w:rsid w:val="007A2267"/>
    <w:rsid w:val="007A2F7D"/>
    <w:rsid w:val="007A30B1"/>
    <w:rsid w:val="007A5006"/>
    <w:rsid w:val="007A7CAF"/>
    <w:rsid w:val="007A7CCD"/>
    <w:rsid w:val="007B0BF1"/>
    <w:rsid w:val="007B3E63"/>
    <w:rsid w:val="007C078B"/>
    <w:rsid w:val="007C095F"/>
    <w:rsid w:val="007C2D4F"/>
    <w:rsid w:val="007C31C6"/>
    <w:rsid w:val="007C3350"/>
    <w:rsid w:val="007C38C8"/>
    <w:rsid w:val="007C3A63"/>
    <w:rsid w:val="007C4313"/>
    <w:rsid w:val="007C7F4D"/>
    <w:rsid w:val="007D276F"/>
    <w:rsid w:val="007D2A4C"/>
    <w:rsid w:val="007D325C"/>
    <w:rsid w:val="007E090C"/>
    <w:rsid w:val="007E0E8C"/>
    <w:rsid w:val="007E1E4E"/>
    <w:rsid w:val="007E31F0"/>
    <w:rsid w:val="007E4DAC"/>
    <w:rsid w:val="007E4EFF"/>
    <w:rsid w:val="007F0EAB"/>
    <w:rsid w:val="007F1300"/>
    <w:rsid w:val="007F41CC"/>
    <w:rsid w:val="007F680E"/>
    <w:rsid w:val="00801040"/>
    <w:rsid w:val="00802075"/>
    <w:rsid w:val="0080238A"/>
    <w:rsid w:val="00803976"/>
    <w:rsid w:val="008049E1"/>
    <w:rsid w:val="00805B02"/>
    <w:rsid w:val="00807221"/>
    <w:rsid w:val="00814511"/>
    <w:rsid w:val="0081705F"/>
    <w:rsid w:val="00817398"/>
    <w:rsid w:val="00820BBB"/>
    <w:rsid w:val="0082165B"/>
    <w:rsid w:val="00822540"/>
    <w:rsid w:val="008241EB"/>
    <w:rsid w:val="008336F4"/>
    <w:rsid w:val="0083466C"/>
    <w:rsid w:val="00835D67"/>
    <w:rsid w:val="00836DB7"/>
    <w:rsid w:val="00836EA4"/>
    <w:rsid w:val="00841F01"/>
    <w:rsid w:val="00843C32"/>
    <w:rsid w:val="00843FC2"/>
    <w:rsid w:val="00847638"/>
    <w:rsid w:val="00850F37"/>
    <w:rsid w:val="008514F0"/>
    <w:rsid w:val="00852C63"/>
    <w:rsid w:val="00853F7C"/>
    <w:rsid w:val="0085625A"/>
    <w:rsid w:val="008602C5"/>
    <w:rsid w:val="00860472"/>
    <w:rsid w:val="0086604D"/>
    <w:rsid w:val="008668FC"/>
    <w:rsid w:val="008670DC"/>
    <w:rsid w:val="00874784"/>
    <w:rsid w:val="008748CD"/>
    <w:rsid w:val="00875706"/>
    <w:rsid w:val="00875DB3"/>
    <w:rsid w:val="00876B44"/>
    <w:rsid w:val="0088244C"/>
    <w:rsid w:val="00883161"/>
    <w:rsid w:val="0088618C"/>
    <w:rsid w:val="00887093"/>
    <w:rsid w:val="00887562"/>
    <w:rsid w:val="00890AEA"/>
    <w:rsid w:val="00896046"/>
    <w:rsid w:val="008970F7"/>
    <w:rsid w:val="008A198E"/>
    <w:rsid w:val="008A21F7"/>
    <w:rsid w:val="008A2544"/>
    <w:rsid w:val="008A6C89"/>
    <w:rsid w:val="008A734A"/>
    <w:rsid w:val="008B0D23"/>
    <w:rsid w:val="008B5251"/>
    <w:rsid w:val="008C464A"/>
    <w:rsid w:val="008C5492"/>
    <w:rsid w:val="008D00EB"/>
    <w:rsid w:val="008D0EDB"/>
    <w:rsid w:val="008D2ED8"/>
    <w:rsid w:val="008D44C7"/>
    <w:rsid w:val="008D4B56"/>
    <w:rsid w:val="008D5D83"/>
    <w:rsid w:val="008E03FC"/>
    <w:rsid w:val="008E7553"/>
    <w:rsid w:val="008F021A"/>
    <w:rsid w:val="008F104A"/>
    <w:rsid w:val="008F2F6F"/>
    <w:rsid w:val="008F2FA3"/>
    <w:rsid w:val="008F331D"/>
    <w:rsid w:val="008F3A3D"/>
    <w:rsid w:val="008F3E29"/>
    <w:rsid w:val="008F5C69"/>
    <w:rsid w:val="008F6006"/>
    <w:rsid w:val="00902676"/>
    <w:rsid w:val="00904FAA"/>
    <w:rsid w:val="009056AC"/>
    <w:rsid w:val="00911FC0"/>
    <w:rsid w:val="00913C92"/>
    <w:rsid w:val="00915043"/>
    <w:rsid w:val="009219B5"/>
    <w:rsid w:val="00924504"/>
    <w:rsid w:val="00927655"/>
    <w:rsid w:val="009301D5"/>
    <w:rsid w:val="00936A32"/>
    <w:rsid w:val="00942A18"/>
    <w:rsid w:val="00942B16"/>
    <w:rsid w:val="00945918"/>
    <w:rsid w:val="00945BDE"/>
    <w:rsid w:val="00951BD3"/>
    <w:rsid w:val="00953642"/>
    <w:rsid w:val="00953777"/>
    <w:rsid w:val="00953FB4"/>
    <w:rsid w:val="009540EA"/>
    <w:rsid w:val="0095735B"/>
    <w:rsid w:val="0096301A"/>
    <w:rsid w:val="00965278"/>
    <w:rsid w:val="009658A8"/>
    <w:rsid w:val="00965D57"/>
    <w:rsid w:val="00967BD3"/>
    <w:rsid w:val="0097163B"/>
    <w:rsid w:val="0097270C"/>
    <w:rsid w:val="00975C17"/>
    <w:rsid w:val="00975D51"/>
    <w:rsid w:val="00983B04"/>
    <w:rsid w:val="00990897"/>
    <w:rsid w:val="00991422"/>
    <w:rsid w:val="009934DE"/>
    <w:rsid w:val="009A3DAC"/>
    <w:rsid w:val="009A5BFE"/>
    <w:rsid w:val="009A5FD1"/>
    <w:rsid w:val="009B27EF"/>
    <w:rsid w:val="009B4AC3"/>
    <w:rsid w:val="009B570A"/>
    <w:rsid w:val="009C1BC2"/>
    <w:rsid w:val="009C5335"/>
    <w:rsid w:val="009C56E7"/>
    <w:rsid w:val="009C6F5D"/>
    <w:rsid w:val="009D380B"/>
    <w:rsid w:val="009D3C7B"/>
    <w:rsid w:val="009D4B15"/>
    <w:rsid w:val="009D7C6E"/>
    <w:rsid w:val="009D7CBF"/>
    <w:rsid w:val="009E2FFD"/>
    <w:rsid w:val="009E4874"/>
    <w:rsid w:val="009E6680"/>
    <w:rsid w:val="00A03474"/>
    <w:rsid w:val="00A075F1"/>
    <w:rsid w:val="00A1125C"/>
    <w:rsid w:val="00A13FD6"/>
    <w:rsid w:val="00A159B9"/>
    <w:rsid w:val="00A16265"/>
    <w:rsid w:val="00A1750F"/>
    <w:rsid w:val="00A17565"/>
    <w:rsid w:val="00A2351D"/>
    <w:rsid w:val="00A240CE"/>
    <w:rsid w:val="00A26D19"/>
    <w:rsid w:val="00A279CE"/>
    <w:rsid w:val="00A340E6"/>
    <w:rsid w:val="00A34D85"/>
    <w:rsid w:val="00A41323"/>
    <w:rsid w:val="00A41CBF"/>
    <w:rsid w:val="00A433BF"/>
    <w:rsid w:val="00A454EB"/>
    <w:rsid w:val="00A504B3"/>
    <w:rsid w:val="00A5088E"/>
    <w:rsid w:val="00A51166"/>
    <w:rsid w:val="00A529A1"/>
    <w:rsid w:val="00A52BA5"/>
    <w:rsid w:val="00A53D8D"/>
    <w:rsid w:val="00A54D5B"/>
    <w:rsid w:val="00A63D68"/>
    <w:rsid w:val="00A63E8C"/>
    <w:rsid w:val="00A6481C"/>
    <w:rsid w:val="00A64E11"/>
    <w:rsid w:val="00A65213"/>
    <w:rsid w:val="00A7001A"/>
    <w:rsid w:val="00A71A17"/>
    <w:rsid w:val="00A73A04"/>
    <w:rsid w:val="00A73E0F"/>
    <w:rsid w:val="00A76E00"/>
    <w:rsid w:val="00A77F16"/>
    <w:rsid w:val="00A82ADA"/>
    <w:rsid w:val="00A82D62"/>
    <w:rsid w:val="00A833E6"/>
    <w:rsid w:val="00A841B5"/>
    <w:rsid w:val="00A861F0"/>
    <w:rsid w:val="00A8665D"/>
    <w:rsid w:val="00A877A5"/>
    <w:rsid w:val="00A87BD2"/>
    <w:rsid w:val="00A87E7C"/>
    <w:rsid w:val="00A90919"/>
    <w:rsid w:val="00A91079"/>
    <w:rsid w:val="00A943DD"/>
    <w:rsid w:val="00A961BD"/>
    <w:rsid w:val="00A967A1"/>
    <w:rsid w:val="00A96F09"/>
    <w:rsid w:val="00AA187B"/>
    <w:rsid w:val="00AA2444"/>
    <w:rsid w:val="00AA4335"/>
    <w:rsid w:val="00AA4564"/>
    <w:rsid w:val="00AA6030"/>
    <w:rsid w:val="00AB1081"/>
    <w:rsid w:val="00AB24B1"/>
    <w:rsid w:val="00AB2A3B"/>
    <w:rsid w:val="00AB2C1C"/>
    <w:rsid w:val="00AB47C2"/>
    <w:rsid w:val="00AB7796"/>
    <w:rsid w:val="00AB7F58"/>
    <w:rsid w:val="00AC097E"/>
    <w:rsid w:val="00AC0EA3"/>
    <w:rsid w:val="00AC4310"/>
    <w:rsid w:val="00AD1CA3"/>
    <w:rsid w:val="00AD74CF"/>
    <w:rsid w:val="00AE1418"/>
    <w:rsid w:val="00AE33B6"/>
    <w:rsid w:val="00AF3712"/>
    <w:rsid w:val="00B05CCE"/>
    <w:rsid w:val="00B06488"/>
    <w:rsid w:val="00B104EC"/>
    <w:rsid w:val="00B158F1"/>
    <w:rsid w:val="00B15FF1"/>
    <w:rsid w:val="00B16B3A"/>
    <w:rsid w:val="00B17DBB"/>
    <w:rsid w:val="00B202D4"/>
    <w:rsid w:val="00B2407A"/>
    <w:rsid w:val="00B2796C"/>
    <w:rsid w:val="00B31197"/>
    <w:rsid w:val="00B3256A"/>
    <w:rsid w:val="00B35E86"/>
    <w:rsid w:val="00B36CF9"/>
    <w:rsid w:val="00B37578"/>
    <w:rsid w:val="00B41981"/>
    <w:rsid w:val="00B419FE"/>
    <w:rsid w:val="00B42AE7"/>
    <w:rsid w:val="00B45777"/>
    <w:rsid w:val="00B45CE9"/>
    <w:rsid w:val="00B533A3"/>
    <w:rsid w:val="00B54EAA"/>
    <w:rsid w:val="00B608EC"/>
    <w:rsid w:val="00B63000"/>
    <w:rsid w:val="00B63080"/>
    <w:rsid w:val="00B63A8F"/>
    <w:rsid w:val="00B6739D"/>
    <w:rsid w:val="00B67D31"/>
    <w:rsid w:val="00B74EAA"/>
    <w:rsid w:val="00B7514D"/>
    <w:rsid w:val="00B762B0"/>
    <w:rsid w:val="00B819D8"/>
    <w:rsid w:val="00B8293A"/>
    <w:rsid w:val="00B831E5"/>
    <w:rsid w:val="00B83FE9"/>
    <w:rsid w:val="00B85306"/>
    <w:rsid w:val="00B8579D"/>
    <w:rsid w:val="00B86B0F"/>
    <w:rsid w:val="00B90D5C"/>
    <w:rsid w:val="00B91189"/>
    <w:rsid w:val="00BA0C90"/>
    <w:rsid w:val="00BA0CF5"/>
    <w:rsid w:val="00BA5D0F"/>
    <w:rsid w:val="00BA737D"/>
    <w:rsid w:val="00BA7F57"/>
    <w:rsid w:val="00BB1043"/>
    <w:rsid w:val="00BB34D1"/>
    <w:rsid w:val="00BB58F7"/>
    <w:rsid w:val="00BC0B74"/>
    <w:rsid w:val="00BC5745"/>
    <w:rsid w:val="00BC6584"/>
    <w:rsid w:val="00BD2210"/>
    <w:rsid w:val="00BD456D"/>
    <w:rsid w:val="00BD4F81"/>
    <w:rsid w:val="00BD7F56"/>
    <w:rsid w:val="00BE046F"/>
    <w:rsid w:val="00BE3F05"/>
    <w:rsid w:val="00BE5438"/>
    <w:rsid w:val="00BE6EC9"/>
    <w:rsid w:val="00BE75A3"/>
    <w:rsid w:val="00BF189E"/>
    <w:rsid w:val="00BF4EAF"/>
    <w:rsid w:val="00BF7B7E"/>
    <w:rsid w:val="00C00735"/>
    <w:rsid w:val="00C0128F"/>
    <w:rsid w:val="00C03574"/>
    <w:rsid w:val="00C0486B"/>
    <w:rsid w:val="00C0753A"/>
    <w:rsid w:val="00C13EC3"/>
    <w:rsid w:val="00C14DD7"/>
    <w:rsid w:val="00C20141"/>
    <w:rsid w:val="00C2526F"/>
    <w:rsid w:val="00C32B2A"/>
    <w:rsid w:val="00C35248"/>
    <w:rsid w:val="00C37819"/>
    <w:rsid w:val="00C4146C"/>
    <w:rsid w:val="00C42107"/>
    <w:rsid w:val="00C42788"/>
    <w:rsid w:val="00C514E7"/>
    <w:rsid w:val="00C5176E"/>
    <w:rsid w:val="00C5199A"/>
    <w:rsid w:val="00C5489C"/>
    <w:rsid w:val="00C562E6"/>
    <w:rsid w:val="00C634E7"/>
    <w:rsid w:val="00C65C8E"/>
    <w:rsid w:val="00C66D73"/>
    <w:rsid w:val="00C7679F"/>
    <w:rsid w:val="00C7760D"/>
    <w:rsid w:val="00C82CA4"/>
    <w:rsid w:val="00C834E6"/>
    <w:rsid w:val="00C83F87"/>
    <w:rsid w:val="00C84406"/>
    <w:rsid w:val="00C87FD3"/>
    <w:rsid w:val="00C901A3"/>
    <w:rsid w:val="00C90C2E"/>
    <w:rsid w:val="00C918DB"/>
    <w:rsid w:val="00C918DF"/>
    <w:rsid w:val="00C92C7C"/>
    <w:rsid w:val="00C93E1E"/>
    <w:rsid w:val="00CA224C"/>
    <w:rsid w:val="00CA5814"/>
    <w:rsid w:val="00CA66F6"/>
    <w:rsid w:val="00CA7F2E"/>
    <w:rsid w:val="00CB7E06"/>
    <w:rsid w:val="00CC00B9"/>
    <w:rsid w:val="00CC1174"/>
    <w:rsid w:val="00CC1A4C"/>
    <w:rsid w:val="00CC1FDD"/>
    <w:rsid w:val="00CC547E"/>
    <w:rsid w:val="00CC5C2B"/>
    <w:rsid w:val="00CC6AE8"/>
    <w:rsid w:val="00CC6FC5"/>
    <w:rsid w:val="00CC79B1"/>
    <w:rsid w:val="00CD0500"/>
    <w:rsid w:val="00CD3D6D"/>
    <w:rsid w:val="00CD75A1"/>
    <w:rsid w:val="00CE05D4"/>
    <w:rsid w:val="00CE10A0"/>
    <w:rsid w:val="00CE344F"/>
    <w:rsid w:val="00CE4C2F"/>
    <w:rsid w:val="00CE6C67"/>
    <w:rsid w:val="00D01294"/>
    <w:rsid w:val="00D0264F"/>
    <w:rsid w:val="00D02A74"/>
    <w:rsid w:val="00D0548C"/>
    <w:rsid w:val="00D07DEC"/>
    <w:rsid w:val="00D136AD"/>
    <w:rsid w:val="00D15AFF"/>
    <w:rsid w:val="00D21D20"/>
    <w:rsid w:val="00D23652"/>
    <w:rsid w:val="00D23A9A"/>
    <w:rsid w:val="00D257EF"/>
    <w:rsid w:val="00D25C67"/>
    <w:rsid w:val="00D46728"/>
    <w:rsid w:val="00D51230"/>
    <w:rsid w:val="00D52167"/>
    <w:rsid w:val="00D538D8"/>
    <w:rsid w:val="00D543CB"/>
    <w:rsid w:val="00D57733"/>
    <w:rsid w:val="00D6085B"/>
    <w:rsid w:val="00D652FF"/>
    <w:rsid w:val="00D72BCB"/>
    <w:rsid w:val="00D74021"/>
    <w:rsid w:val="00D75049"/>
    <w:rsid w:val="00D7532D"/>
    <w:rsid w:val="00D7730D"/>
    <w:rsid w:val="00D825FC"/>
    <w:rsid w:val="00D843AC"/>
    <w:rsid w:val="00D8486A"/>
    <w:rsid w:val="00D84C8D"/>
    <w:rsid w:val="00D869AA"/>
    <w:rsid w:val="00D870E0"/>
    <w:rsid w:val="00D93446"/>
    <w:rsid w:val="00D94D5B"/>
    <w:rsid w:val="00D95C3C"/>
    <w:rsid w:val="00DA5F5A"/>
    <w:rsid w:val="00DB0284"/>
    <w:rsid w:val="00DB34C8"/>
    <w:rsid w:val="00DB3E89"/>
    <w:rsid w:val="00DB5CFD"/>
    <w:rsid w:val="00DC0F76"/>
    <w:rsid w:val="00DC2920"/>
    <w:rsid w:val="00DC35F4"/>
    <w:rsid w:val="00DC62AD"/>
    <w:rsid w:val="00DC7C38"/>
    <w:rsid w:val="00DD36B8"/>
    <w:rsid w:val="00DD689E"/>
    <w:rsid w:val="00DE12F7"/>
    <w:rsid w:val="00DE24CA"/>
    <w:rsid w:val="00DE7B6D"/>
    <w:rsid w:val="00DF076B"/>
    <w:rsid w:val="00DF2AFF"/>
    <w:rsid w:val="00DF2D35"/>
    <w:rsid w:val="00DF443B"/>
    <w:rsid w:val="00DF6C48"/>
    <w:rsid w:val="00E02463"/>
    <w:rsid w:val="00E042EF"/>
    <w:rsid w:val="00E04A37"/>
    <w:rsid w:val="00E066B0"/>
    <w:rsid w:val="00E10B6E"/>
    <w:rsid w:val="00E12975"/>
    <w:rsid w:val="00E13D29"/>
    <w:rsid w:val="00E14F46"/>
    <w:rsid w:val="00E153A4"/>
    <w:rsid w:val="00E22E6D"/>
    <w:rsid w:val="00E236FF"/>
    <w:rsid w:val="00E23958"/>
    <w:rsid w:val="00E25877"/>
    <w:rsid w:val="00E31F3B"/>
    <w:rsid w:val="00E349BA"/>
    <w:rsid w:val="00E35DDF"/>
    <w:rsid w:val="00E366F4"/>
    <w:rsid w:val="00E4254F"/>
    <w:rsid w:val="00E45F84"/>
    <w:rsid w:val="00E47569"/>
    <w:rsid w:val="00E546A5"/>
    <w:rsid w:val="00E61739"/>
    <w:rsid w:val="00E62D31"/>
    <w:rsid w:val="00E6338A"/>
    <w:rsid w:val="00E634EE"/>
    <w:rsid w:val="00E65EFD"/>
    <w:rsid w:val="00E70D66"/>
    <w:rsid w:val="00E739CC"/>
    <w:rsid w:val="00E73B7C"/>
    <w:rsid w:val="00E73C69"/>
    <w:rsid w:val="00E74568"/>
    <w:rsid w:val="00E76D34"/>
    <w:rsid w:val="00E80C3B"/>
    <w:rsid w:val="00E81584"/>
    <w:rsid w:val="00E9175E"/>
    <w:rsid w:val="00E917A6"/>
    <w:rsid w:val="00E917D1"/>
    <w:rsid w:val="00E9197E"/>
    <w:rsid w:val="00E92F51"/>
    <w:rsid w:val="00E93F66"/>
    <w:rsid w:val="00E94465"/>
    <w:rsid w:val="00E961C9"/>
    <w:rsid w:val="00E96B50"/>
    <w:rsid w:val="00E96D43"/>
    <w:rsid w:val="00EA1749"/>
    <w:rsid w:val="00EA1919"/>
    <w:rsid w:val="00EA2706"/>
    <w:rsid w:val="00EA2792"/>
    <w:rsid w:val="00EA2877"/>
    <w:rsid w:val="00EA36A6"/>
    <w:rsid w:val="00EA5189"/>
    <w:rsid w:val="00EA570C"/>
    <w:rsid w:val="00EA598C"/>
    <w:rsid w:val="00EA78EC"/>
    <w:rsid w:val="00EA7FF9"/>
    <w:rsid w:val="00EB0723"/>
    <w:rsid w:val="00EB10F0"/>
    <w:rsid w:val="00EB112A"/>
    <w:rsid w:val="00EB2EE3"/>
    <w:rsid w:val="00EB45A4"/>
    <w:rsid w:val="00EC4782"/>
    <w:rsid w:val="00EC56E3"/>
    <w:rsid w:val="00EC6A97"/>
    <w:rsid w:val="00ED6689"/>
    <w:rsid w:val="00EE070F"/>
    <w:rsid w:val="00EE0A85"/>
    <w:rsid w:val="00EE0AF5"/>
    <w:rsid w:val="00EE2DC7"/>
    <w:rsid w:val="00EE2E58"/>
    <w:rsid w:val="00EE66A8"/>
    <w:rsid w:val="00EE7B1A"/>
    <w:rsid w:val="00EE7DB0"/>
    <w:rsid w:val="00EF0275"/>
    <w:rsid w:val="00F006A2"/>
    <w:rsid w:val="00F01EFE"/>
    <w:rsid w:val="00F033D4"/>
    <w:rsid w:val="00F04BFA"/>
    <w:rsid w:val="00F04E6D"/>
    <w:rsid w:val="00F14B6A"/>
    <w:rsid w:val="00F206AB"/>
    <w:rsid w:val="00F2577B"/>
    <w:rsid w:val="00F25F10"/>
    <w:rsid w:val="00F2600B"/>
    <w:rsid w:val="00F27A3D"/>
    <w:rsid w:val="00F3097A"/>
    <w:rsid w:val="00F3213C"/>
    <w:rsid w:val="00F3440D"/>
    <w:rsid w:val="00F369D2"/>
    <w:rsid w:val="00F378C7"/>
    <w:rsid w:val="00F40C03"/>
    <w:rsid w:val="00F434E7"/>
    <w:rsid w:val="00F43C19"/>
    <w:rsid w:val="00F43CFC"/>
    <w:rsid w:val="00F4483C"/>
    <w:rsid w:val="00F506FF"/>
    <w:rsid w:val="00F55F2F"/>
    <w:rsid w:val="00F62DCF"/>
    <w:rsid w:val="00F636D3"/>
    <w:rsid w:val="00F6600B"/>
    <w:rsid w:val="00F66323"/>
    <w:rsid w:val="00F6669A"/>
    <w:rsid w:val="00F722F7"/>
    <w:rsid w:val="00F75B28"/>
    <w:rsid w:val="00F82901"/>
    <w:rsid w:val="00F90442"/>
    <w:rsid w:val="00F904AA"/>
    <w:rsid w:val="00F938D1"/>
    <w:rsid w:val="00F946FC"/>
    <w:rsid w:val="00F97E11"/>
    <w:rsid w:val="00FA1077"/>
    <w:rsid w:val="00FA13D0"/>
    <w:rsid w:val="00FA143F"/>
    <w:rsid w:val="00FA4220"/>
    <w:rsid w:val="00FA5B7B"/>
    <w:rsid w:val="00FA6760"/>
    <w:rsid w:val="00FA7589"/>
    <w:rsid w:val="00FB23EB"/>
    <w:rsid w:val="00FB3A44"/>
    <w:rsid w:val="00FB666D"/>
    <w:rsid w:val="00FB6B8A"/>
    <w:rsid w:val="00FB7B64"/>
    <w:rsid w:val="00FC1B30"/>
    <w:rsid w:val="00FC2B20"/>
    <w:rsid w:val="00FC34B0"/>
    <w:rsid w:val="00FC45EC"/>
    <w:rsid w:val="00FC4885"/>
    <w:rsid w:val="00FC55B8"/>
    <w:rsid w:val="00FC6422"/>
    <w:rsid w:val="00FC7867"/>
    <w:rsid w:val="00FC7C46"/>
    <w:rsid w:val="00FD1EA6"/>
    <w:rsid w:val="00FD2A62"/>
    <w:rsid w:val="00FD56B1"/>
    <w:rsid w:val="00FD6A28"/>
    <w:rsid w:val="00FE0FB2"/>
    <w:rsid w:val="00FE44E5"/>
    <w:rsid w:val="00FE5EF1"/>
    <w:rsid w:val="00FF2D08"/>
    <w:rsid w:val="00FF3827"/>
    <w:rsid w:val="00FF399F"/>
    <w:rsid w:val="00FF4D7A"/>
    <w:rsid w:val="00FF4FA6"/>
    <w:rsid w:val="00FF6982"/>
    <w:rsid w:val="00FF775E"/>
    <w:rsid w:val="00FF776D"/>
    <w:rsid w:val="00FF7C9D"/>
    <w:rsid w:val="036A761F"/>
    <w:rsid w:val="0496147F"/>
    <w:rsid w:val="09EA9FEC"/>
    <w:rsid w:val="0B88EA52"/>
    <w:rsid w:val="10B1D635"/>
    <w:rsid w:val="10C373E8"/>
    <w:rsid w:val="10D44978"/>
    <w:rsid w:val="1269D4EA"/>
    <w:rsid w:val="14F4B585"/>
    <w:rsid w:val="1CC834C0"/>
    <w:rsid w:val="1E57A625"/>
    <w:rsid w:val="209AE078"/>
    <w:rsid w:val="22CFF12C"/>
    <w:rsid w:val="27E6AC03"/>
    <w:rsid w:val="2B915254"/>
    <w:rsid w:val="2ED98986"/>
    <w:rsid w:val="313798D6"/>
    <w:rsid w:val="314FDCEC"/>
    <w:rsid w:val="37B32D63"/>
    <w:rsid w:val="3A2232DA"/>
    <w:rsid w:val="3AD22083"/>
    <w:rsid w:val="3B9F7B15"/>
    <w:rsid w:val="3C31148A"/>
    <w:rsid w:val="40B1698A"/>
    <w:rsid w:val="417F5B2A"/>
    <w:rsid w:val="43208C2B"/>
    <w:rsid w:val="45B472E3"/>
    <w:rsid w:val="47D521B3"/>
    <w:rsid w:val="48C7ACDB"/>
    <w:rsid w:val="4A37F9B6"/>
    <w:rsid w:val="4B087C2D"/>
    <w:rsid w:val="4C70EDE5"/>
    <w:rsid w:val="4CEDF9D5"/>
    <w:rsid w:val="4E646F4A"/>
    <w:rsid w:val="5048AC4B"/>
    <w:rsid w:val="542073AA"/>
    <w:rsid w:val="5444ACB9"/>
    <w:rsid w:val="58C818B0"/>
    <w:rsid w:val="58DB9DE2"/>
    <w:rsid w:val="5FB84CBF"/>
    <w:rsid w:val="615A92DB"/>
    <w:rsid w:val="6349E7A6"/>
    <w:rsid w:val="6CAD3161"/>
    <w:rsid w:val="74F87AD6"/>
    <w:rsid w:val="796E2412"/>
    <w:rsid w:val="7AD0675E"/>
    <w:rsid w:val="7EA43390"/>
    <w:rsid w:val="7EED6A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16D43"/>
  <w15:chartTrackingRefBased/>
  <w15:docId w15:val="{94510E35-B4D9-431C-A408-1A143874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BCB"/>
  </w:style>
  <w:style w:type="paragraph" w:styleId="Heading1">
    <w:name w:val="heading 1"/>
    <w:basedOn w:val="Normal"/>
    <w:next w:val="Normal"/>
    <w:link w:val="Heading1Char"/>
    <w:uiPriority w:val="9"/>
    <w:qFormat/>
    <w:rsid w:val="0044330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4330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4330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30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4330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4330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4330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4330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4330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330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43304"/>
    <w:rPr>
      <w:rFonts w:asciiTheme="majorHAnsi" w:eastAsiaTheme="majorEastAsia" w:hAnsiTheme="majorHAnsi" w:cstheme="majorBidi"/>
      <w:caps/>
      <w:color w:val="44546A" w:themeColor="text2"/>
      <w:spacing w:val="-15"/>
      <w:sz w:val="72"/>
      <w:szCs w:val="72"/>
    </w:rPr>
  </w:style>
  <w:style w:type="character" w:styleId="PlaceholderText">
    <w:name w:val="Placeholder Text"/>
    <w:basedOn w:val="DefaultParagraphFont"/>
    <w:uiPriority w:val="99"/>
    <w:semiHidden/>
    <w:rsid w:val="0002778A"/>
    <w:rPr>
      <w:color w:val="666666"/>
    </w:rPr>
  </w:style>
  <w:style w:type="character" w:customStyle="1" w:styleId="Heading2Char">
    <w:name w:val="Heading 2 Char"/>
    <w:basedOn w:val="DefaultParagraphFont"/>
    <w:link w:val="Heading2"/>
    <w:uiPriority w:val="9"/>
    <w:rsid w:val="0044330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27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78A"/>
  </w:style>
  <w:style w:type="character" w:customStyle="1" w:styleId="Heading1Char">
    <w:name w:val="Heading 1 Char"/>
    <w:basedOn w:val="DefaultParagraphFont"/>
    <w:link w:val="Heading1"/>
    <w:uiPriority w:val="9"/>
    <w:rsid w:val="00443304"/>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rsid w:val="0044330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30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4330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4330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4330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4330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4330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43304"/>
    <w:pPr>
      <w:spacing w:line="240" w:lineRule="auto"/>
    </w:pPr>
    <w:rPr>
      <w:b/>
      <w:bCs/>
      <w:smallCaps/>
      <w:color w:val="44546A" w:themeColor="text2"/>
    </w:rPr>
  </w:style>
  <w:style w:type="paragraph" w:styleId="Subtitle">
    <w:name w:val="Subtitle"/>
    <w:basedOn w:val="Normal"/>
    <w:next w:val="Normal"/>
    <w:link w:val="SubtitleChar"/>
    <w:uiPriority w:val="11"/>
    <w:qFormat/>
    <w:rsid w:val="0044330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4330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43304"/>
    <w:rPr>
      <w:b/>
      <w:bCs/>
    </w:rPr>
  </w:style>
  <w:style w:type="character" w:styleId="Emphasis">
    <w:name w:val="Emphasis"/>
    <w:basedOn w:val="DefaultParagraphFont"/>
    <w:uiPriority w:val="20"/>
    <w:qFormat/>
    <w:rsid w:val="00443304"/>
    <w:rPr>
      <w:i/>
      <w:iCs/>
    </w:rPr>
  </w:style>
  <w:style w:type="paragraph" w:styleId="NoSpacing">
    <w:name w:val="No Spacing"/>
    <w:uiPriority w:val="1"/>
    <w:qFormat/>
    <w:rsid w:val="00443304"/>
    <w:pPr>
      <w:spacing w:after="0" w:line="240" w:lineRule="auto"/>
    </w:pPr>
  </w:style>
  <w:style w:type="paragraph" w:styleId="Quote">
    <w:name w:val="Quote"/>
    <w:basedOn w:val="Normal"/>
    <w:next w:val="Normal"/>
    <w:link w:val="QuoteChar"/>
    <w:uiPriority w:val="29"/>
    <w:qFormat/>
    <w:rsid w:val="0044330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43304"/>
    <w:rPr>
      <w:color w:val="44546A" w:themeColor="text2"/>
      <w:sz w:val="24"/>
      <w:szCs w:val="24"/>
    </w:rPr>
  </w:style>
  <w:style w:type="paragraph" w:styleId="IntenseQuote">
    <w:name w:val="Intense Quote"/>
    <w:basedOn w:val="Normal"/>
    <w:next w:val="Normal"/>
    <w:link w:val="IntenseQuoteChar"/>
    <w:uiPriority w:val="30"/>
    <w:qFormat/>
    <w:rsid w:val="0044330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4330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43304"/>
    <w:rPr>
      <w:i/>
      <w:iCs/>
      <w:color w:val="595959" w:themeColor="text1" w:themeTint="A6"/>
    </w:rPr>
  </w:style>
  <w:style w:type="character" w:styleId="IntenseEmphasis">
    <w:name w:val="Intense Emphasis"/>
    <w:basedOn w:val="DefaultParagraphFont"/>
    <w:uiPriority w:val="21"/>
    <w:qFormat/>
    <w:rsid w:val="00443304"/>
    <w:rPr>
      <w:b/>
      <w:bCs/>
      <w:i/>
      <w:iCs/>
    </w:rPr>
  </w:style>
  <w:style w:type="character" w:styleId="SubtleReference">
    <w:name w:val="Subtle Reference"/>
    <w:basedOn w:val="DefaultParagraphFont"/>
    <w:uiPriority w:val="31"/>
    <w:qFormat/>
    <w:rsid w:val="0044330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43304"/>
    <w:rPr>
      <w:b/>
      <w:bCs/>
      <w:smallCaps/>
      <w:color w:val="44546A" w:themeColor="text2"/>
      <w:u w:val="single"/>
    </w:rPr>
  </w:style>
  <w:style w:type="character" w:styleId="BookTitle">
    <w:name w:val="Book Title"/>
    <w:basedOn w:val="DefaultParagraphFont"/>
    <w:uiPriority w:val="33"/>
    <w:qFormat/>
    <w:rsid w:val="00443304"/>
    <w:rPr>
      <w:b/>
      <w:bCs/>
      <w:smallCaps/>
      <w:spacing w:val="10"/>
    </w:rPr>
  </w:style>
  <w:style w:type="paragraph" w:styleId="TOCHeading">
    <w:name w:val="TOC Heading"/>
    <w:basedOn w:val="Heading1"/>
    <w:next w:val="Normal"/>
    <w:uiPriority w:val="39"/>
    <w:semiHidden/>
    <w:unhideWhenUsed/>
    <w:qFormat/>
    <w:rsid w:val="00443304"/>
    <w:pPr>
      <w:outlineLvl w:val="9"/>
    </w:pPr>
  </w:style>
  <w:style w:type="table" w:styleId="TableGrid">
    <w:name w:val="Table Grid"/>
    <w:basedOn w:val="TableNormal"/>
    <w:uiPriority w:val="39"/>
    <w:rsid w:val="00BD4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21C0"/>
    <w:pPr>
      <w:ind w:left="720"/>
      <w:contextualSpacing/>
    </w:pPr>
  </w:style>
  <w:style w:type="character" w:styleId="Hyperlink">
    <w:name w:val="Hyperlink"/>
    <w:basedOn w:val="DefaultParagraphFont"/>
    <w:uiPriority w:val="99"/>
    <w:unhideWhenUsed/>
    <w:rsid w:val="00173BF8"/>
    <w:rPr>
      <w:color w:val="0563C1" w:themeColor="hyperlink"/>
      <w:u w:val="single"/>
    </w:rPr>
  </w:style>
  <w:style w:type="character" w:styleId="UnresolvedMention">
    <w:name w:val="Unresolved Mention"/>
    <w:basedOn w:val="DefaultParagraphFont"/>
    <w:uiPriority w:val="99"/>
    <w:semiHidden/>
    <w:unhideWhenUsed/>
    <w:rsid w:val="00173BF8"/>
    <w:rPr>
      <w:color w:val="605E5C"/>
      <w:shd w:val="clear" w:color="auto" w:fill="E1DFDD"/>
    </w:rPr>
  </w:style>
  <w:style w:type="paragraph" w:styleId="Footer">
    <w:name w:val="footer"/>
    <w:basedOn w:val="Normal"/>
    <w:link w:val="FooterChar"/>
    <w:uiPriority w:val="99"/>
    <w:semiHidden/>
    <w:unhideWhenUsed/>
    <w:rsid w:val="00CC54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547E"/>
  </w:style>
  <w:style w:type="table" w:styleId="GridTable1Light-Accent1">
    <w:name w:val="Grid Table 1 Light Accent 1"/>
    <w:basedOn w:val="TableNormal"/>
    <w:uiPriority w:val="46"/>
    <w:rsid w:val="0080238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76540D"/>
    <w:pPr>
      <w:spacing w:after="0" w:line="240" w:lineRule="auto"/>
    </w:pPr>
  </w:style>
  <w:style w:type="character" w:styleId="CommentReference">
    <w:name w:val="annotation reference"/>
    <w:basedOn w:val="DefaultParagraphFont"/>
    <w:uiPriority w:val="99"/>
    <w:semiHidden/>
    <w:unhideWhenUsed/>
    <w:rsid w:val="004475D8"/>
    <w:rPr>
      <w:sz w:val="16"/>
      <w:szCs w:val="16"/>
    </w:rPr>
  </w:style>
  <w:style w:type="paragraph" w:styleId="CommentText">
    <w:name w:val="annotation text"/>
    <w:basedOn w:val="Normal"/>
    <w:link w:val="CommentTextChar"/>
    <w:uiPriority w:val="99"/>
    <w:unhideWhenUsed/>
    <w:rsid w:val="004475D8"/>
    <w:pPr>
      <w:spacing w:line="240" w:lineRule="auto"/>
    </w:pPr>
    <w:rPr>
      <w:sz w:val="20"/>
      <w:szCs w:val="20"/>
    </w:rPr>
  </w:style>
  <w:style w:type="character" w:customStyle="1" w:styleId="CommentTextChar">
    <w:name w:val="Comment Text Char"/>
    <w:basedOn w:val="DefaultParagraphFont"/>
    <w:link w:val="CommentText"/>
    <w:uiPriority w:val="99"/>
    <w:rsid w:val="004475D8"/>
    <w:rPr>
      <w:sz w:val="20"/>
      <w:szCs w:val="20"/>
    </w:rPr>
  </w:style>
  <w:style w:type="paragraph" w:styleId="CommentSubject">
    <w:name w:val="annotation subject"/>
    <w:basedOn w:val="CommentText"/>
    <w:next w:val="CommentText"/>
    <w:link w:val="CommentSubjectChar"/>
    <w:uiPriority w:val="99"/>
    <w:semiHidden/>
    <w:unhideWhenUsed/>
    <w:rsid w:val="004475D8"/>
    <w:rPr>
      <w:b/>
      <w:bCs/>
    </w:rPr>
  </w:style>
  <w:style w:type="character" w:customStyle="1" w:styleId="CommentSubjectChar">
    <w:name w:val="Comment Subject Char"/>
    <w:basedOn w:val="CommentTextChar"/>
    <w:link w:val="CommentSubject"/>
    <w:uiPriority w:val="99"/>
    <w:semiHidden/>
    <w:rsid w:val="004475D8"/>
    <w:rPr>
      <w:b/>
      <w:bCs/>
      <w:sz w:val="20"/>
      <w:szCs w:val="20"/>
    </w:rPr>
  </w:style>
  <w:style w:type="character" w:styleId="Mention">
    <w:name w:val="Mention"/>
    <w:basedOn w:val="DefaultParagraphFont"/>
    <w:uiPriority w:val="99"/>
    <w:unhideWhenUsed/>
    <w:rsid w:val="000E7AE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392059">
      <w:bodyDiv w:val="1"/>
      <w:marLeft w:val="0"/>
      <w:marRight w:val="0"/>
      <w:marTop w:val="0"/>
      <w:marBottom w:val="0"/>
      <w:divBdr>
        <w:top w:val="none" w:sz="0" w:space="0" w:color="auto"/>
        <w:left w:val="none" w:sz="0" w:space="0" w:color="auto"/>
        <w:bottom w:val="none" w:sz="0" w:space="0" w:color="auto"/>
        <w:right w:val="none" w:sz="0" w:space="0" w:color="auto"/>
      </w:divBdr>
    </w:div>
    <w:div w:id="224148025">
      <w:bodyDiv w:val="1"/>
      <w:marLeft w:val="0"/>
      <w:marRight w:val="0"/>
      <w:marTop w:val="0"/>
      <w:marBottom w:val="0"/>
      <w:divBdr>
        <w:top w:val="none" w:sz="0" w:space="0" w:color="auto"/>
        <w:left w:val="none" w:sz="0" w:space="0" w:color="auto"/>
        <w:bottom w:val="none" w:sz="0" w:space="0" w:color="auto"/>
        <w:right w:val="none" w:sz="0" w:space="0" w:color="auto"/>
      </w:divBdr>
    </w:div>
    <w:div w:id="405885373">
      <w:bodyDiv w:val="1"/>
      <w:marLeft w:val="0"/>
      <w:marRight w:val="0"/>
      <w:marTop w:val="0"/>
      <w:marBottom w:val="0"/>
      <w:divBdr>
        <w:top w:val="none" w:sz="0" w:space="0" w:color="auto"/>
        <w:left w:val="none" w:sz="0" w:space="0" w:color="auto"/>
        <w:bottom w:val="none" w:sz="0" w:space="0" w:color="auto"/>
        <w:right w:val="none" w:sz="0" w:space="0" w:color="auto"/>
      </w:divBdr>
    </w:div>
    <w:div w:id="418910393">
      <w:bodyDiv w:val="1"/>
      <w:marLeft w:val="0"/>
      <w:marRight w:val="0"/>
      <w:marTop w:val="0"/>
      <w:marBottom w:val="0"/>
      <w:divBdr>
        <w:top w:val="none" w:sz="0" w:space="0" w:color="auto"/>
        <w:left w:val="none" w:sz="0" w:space="0" w:color="auto"/>
        <w:bottom w:val="none" w:sz="0" w:space="0" w:color="auto"/>
        <w:right w:val="none" w:sz="0" w:space="0" w:color="auto"/>
      </w:divBdr>
    </w:div>
    <w:div w:id="1065492910">
      <w:bodyDiv w:val="1"/>
      <w:marLeft w:val="0"/>
      <w:marRight w:val="0"/>
      <w:marTop w:val="0"/>
      <w:marBottom w:val="0"/>
      <w:divBdr>
        <w:top w:val="none" w:sz="0" w:space="0" w:color="auto"/>
        <w:left w:val="none" w:sz="0" w:space="0" w:color="auto"/>
        <w:bottom w:val="none" w:sz="0" w:space="0" w:color="auto"/>
        <w:right w:val="none" w:sz="0" w:space="0" w:color="auto"/>
      </w:divBdr>
    </w:div>
    <w:div w:id="1390812024">
      <w:bodyDiv w:val="1"/>
      <w:marLeft w:val="0"/>
      <w:marRight w:val="0"/>
      <w:marTop w:val="0"/>
      <w:marBottom w:val="0"/>
      <w:divBdr>
        <w:top w:val="none" w:sz="0" w:space="0" w:color="auto"/>
        <w:left w:val="none" w:sz="0" w:space="0" w:color="auto"/>
        <w:bottom w:val="none" w:sz="0" w:space="0" w:color="auto"/>
        <w:right w:val="none" w:sz="0" w:space="0" w:color="auto"/>
      </w:divBdr>
    </w:div>
    <w:div w:id="1421292629">
      <w:bodyDiv w:val="1"/>
      <w:marLeft w:val="0"/>
      <w:marRight w:val="0"/>
      <w:marTop w:val="0"/>
      <w:marBottom w:val="0"/>
      <w:divBdr>
        <w:top w:val="none" w:sz="0" w:space="0" w:color="auto"/>
        <w:left w:val="none" w:sz="0" w:space="0" w:color="auto"/>
        <w:bottom w:val="none" w:sz="0" w:space="0" w:color="auto"/>
        <w:right w:val="none" w:sz="0" w:space="0" w:color="auto"/>
      </w:divBdr>
    </w:div>
    <w:div w:id="1582909332">
      <w:bodyDiv w:val="1"/>
      <w:marLeft w:val="0"/>
      <w:marRight w:val="0"/>
      <w:marTop w:val="0"/>
      <w:marBottom w:val="0"/>
      <w:divBdr>
        <w:top w:val="none" w:sz="0" w:space="0" w:color="auto"/>
        <w:left w:val="none" w:sz="0" w:space="0" w:color="auto"/>
        <w:bottom w:val="none" w:sz="0" w:space="0" w:color="auto"/>
        <w:right w:val="none" w:sz="0" w:space="0" w:color="auto"/>
      </w:divBdr>
    </w:div>
    <w:div w:id="1689792890">
      <w:bodyDiv w:val="1"/>
      <w:marLeft w:val="0"/>
      <w:marRight w:val="0"/>
      <w:marTop w:val="0"/>
      <w:marBottom w:val="0"/>
      <w:divBdr>
        <w:top w:val="none" w:sz="0" w:space="0" w:color="auto"/>
        <w:left w:val="none" w:sz="0" w:space="0" w:color="auto"/>
        <w:bottom w:val="none" w:sz="0" w:space="0" w:color="auto"/>
        <w:right w:val="none" w:sz="0" w:space="0" w:color="auto"/>
      </w:divBdr>
    </w:div>
    <w:div w:id="1706758286">
      <w:bodyDiv w:val="1"/>
      <w:marLeft w:val="0"/>
      <w:marRight w:val="0"/>
      <w:marTop w:val="0"/>
      <w:marBottom w:val="0"/>
      <w:divBdr>
        <w:top w:val="none" w:sz="0" w:space="0" w:color="auto"/>
        <w:left w:val="none" w:sz="0" w:space="0" w:color="auto"/>
        <w:bottom w:val="none" w:sz="0" w:space="0" w:color="auto"/>
        <w:right w:val="none" w:sz="0" w:space="0" w:color="auto"/>
      </w:divBdr>
    </w:div>
    <w:div w:id="1856266108">
      <w:bodyDiv w:val="1"/>
      <w:marLeft w:val="0"/>
      <w:marRight w:val="0"/>
      <w:marTop w:val="0"/>
      <w:marBottom w:val="0"/>
      <w:divBdr>
        <w:top w:val="none" w:sz="0" w:space="0" w:color="auto"/>
        <w:left w:val="none" w:sz="0" w:space="0" w:color="auto"/>
        <w:bottom w:val="none" w:sz="0" w:space="0" w:color="auto"/>
        <w:right w:val="none" w:sz="0" w:space="0" w:color="auto"/>
      </w:divBdr>
    </w:div>
    <w:div w:id="2028024801">
      <w:bodyDiv w:val="1"/>
      <w:marLeft w:val="0"/>
      <w:marRight w:val="0"/>
      <w:marTop w:val="0"/>
      <w:marBottom w:val="0"/>
      <w:divBdr>
        <w:top w:val="none" w:sz="0" w:space="0" w:color="auto"/>
        <w:left w:val="none" w:sz="0" w:space="0" w:color="auto"/>
        <w:bottom w:val="none" w:sz="0" w:space="0" w:color="auto"/>
        <w:right w:val="none" w:sz="0" w:space="0" w:color="auto"/>
      </w:divBdr>
    </w:div>
    <w:div w:id="2041474342">
      <w:bodyDiv w:val="1"/>
      <w:marLeft w:val="0"/>
      <w:marRight w:val="0"/>
      <w:marTop w:val="0"/>
      <w:marBottom w:val="0"/>
      <w:divBdr>
        <w:top w:val="none" w:sz="0" w:space="0" w:color="auto"/>
        <w:left w:val="none" w:sz="0" w:space="0" w:color="auto"/>
        <w:bottom w:val="none" w:sz="0" w:space="0" w:color="auto"/>
        <w:right w:val="none" w:sz="0" w:space="0" w:color="auto"/>
      </w:divBdr>
    </w:div>
    <w:div w:id="2119636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inkedin.com/posts/habitat-conservation-trust-foundation_scholarship-student-highlight-torrie-nicholas-activity-7384664541781094401-blEU?utm_source=share&amp;utm_medium=member_desktop&amp;rcm=ACoAACec60MBHcMS2j0QIIjAQuQ80e7KPbEnOvk" TargetMode="External"/><Relationship Id="rId18" Type="http://schemas.openxmlformats.org/officeDocument/2006/relationships/hyperlink" Target="https://www.gofishbc.com/news/2025-freshwater-fisheries-society-of-bc-scholarship-recipients-announced/"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yperlink" Target="https://cdnsciencepub.com/journal/cjfas/authors" TargetMode="External"/><Relationship Id="rId7" Type="http://schemas.openxmlformats.org/officeDocument/2006/relationships/settings" Target="settings.xml"/><Relationship Id="rId12" Type="http://schemas.openxmlformats.org/officeDocument/2006/relationships/hyperlink" Target="https://hctf.ca/wp-content/uploads/2025/09/2025-Recipient-Bios_Torrie_05.pdf" TargetMode="External"/><Relationship Id="rId17" Type="http://schemas.openxmlformats.org/officeDocument/2006/relationships/hyperlink" Target="https://inside.tru.ca/2025/10/06/seven-tru-students-awarded-prestigious-conservation-scholarships-from-hctf/"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inside.tru.ca/2025/10/29/tru-masters-student-awarded-for-salmon-conservation/"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ublications.gc.ca/collections/collection_2025/mpo-dfo/Fs141-15-2024-eng.pdf" TargetMode="External"/><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yperlink" Target="https://psf.ca/blog/community-bursary-spotlight-selena-carl/" TargetMode="External"/><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fishsens.com/evaluating-the-survival-of-chinook-salmon-in-the-okanagan-river-system/" TargetMode="External"/><Relationship Id="rId22" Type="http://schemas.openxmlformats.org/officeDocument/2006/relationships/header" Target="header1.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nnsj\DFO-MPO\Salmon%20Science%20Strategy%20-%20working%20group%20-%20working%20group\2-Workshop%202025\project%20reporting%20templates\PSSI%20Science%20Wrap%20up%20Report%20Field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41BCC6-C580-4CAA-9729-807447A65241}"/>
      </w:docPartPr>
      <w:docPartBody>
        <w:p w:rsidR="00066973" w:rsidRDefault="00E40202">
          <w:r w:rsidRPr="0056794F">
            <w:rPr>
              <w:rStyle w:val="PlaceholderText"/>
            </w:rPr>
            <w:t>Click or tap here to enter text.</w:t>
          </w:r>
        </w:p>
      </w:docPartBody>
    </w:docPart>
    <w:docPart>
      <w:docPartPr>
        <w:name w:val="AD216CA96C7F4DD19A3758B348A992B6"/>
        <w:category>
          <w:name w:val="General"/>
          <w:gallery w:val="placeholder"/>
        </w:category>
        <w:types>
          <w:type w:val="bbPlcHdr"/>
        </w:types>
        <w:behaviors>
          <w:behavior w:val="content"/>
        </w:behaviors>
        <w:guid w:val="{7187D3CE-5BF4-4DE7-8F23-74FF50412BF4}"/>
      </w:docPartPr>
      <w:docPartBody>
        <w:p w:rsidR="00C7647D" w:rsidRDefault="00C7647D" w:rsidP="00C7647D">
          <w:pPr>
            <w:pStyle w:val="AD216CA96C7F4DD19A3758B348A992B6"/>
          </w:pPr>
          <w:r w:rsidRPr="0056794F">
            <w:rPr>
              <w:rStyle w:val="PlaceholderText"/>
            </w:rPr>
            <w:t>Click or tap here to enter text.</w:t>
          </w:r>
        </w:p>
      </w:docPartBody>
    </w:docPart>
    <w:docPart>
      <w:docPartPr>
        <w:name w:val="87EB2CBC50DF4173B530C228C9C0297D"/>
        <w:category>
          <w:name w:val="General"/>
          <w:gallery w:val="placeholder"/>
        </w:category>
        <w:types>
          <w:type w:val="bbPlcHdr"/>
        </w:types>
        <w:behaviors>
          <w:behavior w:val="content"/>
        </w:behaviors>
        <w:guid w:val="{5143D164-1884-4398-9233-77FBD21154BA}"/>
      </w:docPartPr>
      <w:docPartBody>
        <w:p w:rsidR="00410EAD" w:rsidRDefault="001B1FA9" w:rsidP="001B1FA9">
          <w:pPr>
            <w:pStyle w:val="87EB2CBC50DF4173B530C228C9C0297D"/>
          </w:pPr>
          <w:r w:rsidRPr="0056794F">
            <w:rPr>
              <w:rStyle w:val="PlaceholderText"/>
            </w:rPr>
            <w:t>Click or tap here to enter text.</w:t>
          </w:r>
        </w:p>
      </w:docPartBody>
    </w:docPart>
    <w:docPart>
      <w:docPartPr>
        <w:name w:val="33457860953C443CA2E1A6293043608B"/>
        <w:category>
          <w:name w:val="General"/>
          <w:gallery w:val="placeholder"/>
        </w:category>
        <w:types>
          <w:type w:val="bbPlcHdr"/>
        </w:types>
        <w:behaviors>
          <w:behavior w:val="content"/>
        </w:behaviors>
        <w:guid w:val="{13FDEF89-D8EE-4D81-BBE5-90E6A5DE9F78}"/>
      </w:docPartPr>
      <w:docPartBody>
        <w:p w:rsidR="00410EAD" w:rsidRDefault="001B1FA9" w:rsidP="001B1FA9">
          <w:pPr>
            <w:pStyle w:val="33457860953C443CA2E1A6293043608B"/>
          </w:pPr>
          <w:r w:rsidRPr="0056794F">
            <w:rPr>
              <w:rStyle w:val="PlaceholderText"/>
            </w:rPr>
            <w:t>Click or tap here to enter text.</w:t>
          </w:r>
        </w:p>
      </w:docPartBody>
    </w:docPart>
    <w:docPart>
      <w:docPartPr>
        <w:name w:val="A5999F5861C744FB94434E61FF3F9387"/>
        <w:category>
          <w:name w:val="General"/>
          <w:gallery w:val="placeholder"/>
        </w:category>
        <w:types>
          <w:type w:val="bbPlcHdr"/>
        </w:types>
        <w:behaviors>
          <w:behavior w:val="content"/>
        </w:behaviors>
        <w:guid w:val="{D4508C9C-67A0-4404-BB16-2251EEB9F7A4}"/>
      </w:docPartPr>
      <w:docPartBody>
        <w:p w:rsidR="00410EAD" w:rsidRDefault="001B1FA9" w:rsidP="001B1FA9">
          <w:pPr>
            <w:pStyle w:val="A5999F5861C744FB94434E61FF3F9387"/>
          </w:pPr>
          <w:r w:rsidRPr="0056794F">
            <w:rPr>
              <w:rStyle w:val="PlaceholderText"/>
            </w:rPr>
            <w:t>Click or tap here to enter text.</w:t>
          </w:r>
        </w:p>
      </w:docPartBody>
    </w:docPart>
    <w:docPart>
      <w:docPartPr>
        <w:name w:val="46474C6043584C08A37A3830B53C2398"/>
        <w:category>
          <w:name w:val="General"/>
          <w:gallery w:val="placeholder"/>
        </w:category>
        <w:types>
          <w:type w:val="bbPlcHdr"/>
        </w:types>
        <w:behaviors>
          <w:behavior w:val="content"/>
        </w:behaviors>
        <w:guid w:val="{684280E4-80DD-47FE-99CB-DDDC07D1EE8D}"/>
      </w:docPartPr>
      <w:docPartBody>
        <w:p w:rsidR="00410EAD" w:rsidRDefault="00E40202">
          <w:pPr>
            <w:pStyle w:val="46474C6043584C08A37A3830B53C2398"/>
          </w:pPr>
          <w:r w:rsidRPr="0056794F">
            <w:rPr>
              <w:rStyle w:val="PlaceholderText"/>
            </w:rPr>
            <w:t>Click or tap here to enter text.</w:t>
          </w:r>
        </w:p>
      </w:docPartBody>
    </w:docPart>
    <w:docPart>
      <w:docPartPr>
        <w:name w:val="D2AF34734BDE4F94B886FCE5E82E5E2B"/>
        <w:category>
          <w:name w:val="General"/>
          <w:gallery w:val="placeholder"/>
        </w:category>
        <w:types>
          <w:type w:val="bbPlcHdr"/>
        </w:types>
        <w:behaviors>
          <w:behavior w:val="content"/>
        </w:behaviors>
        <w:guid w:val="{4EEC0B0D-A3BE-452A-8FAE-46F20C24D961}"/>
      </w:docPartPr>
      <w:docPartBody>
        <w:p w:rsidR="00410EAD" w:rsidRDefault="001B1FA9" w:rsidP="001B1FA9">
          <w:pPr>
            <w:pStyle w:val="D2AF34734BDE4F94B886FCE5E82E5E2B"/>
          </w:pPr>
          <w:r w:rsidRPr="005679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46"/>
    <w:rsid w:val="00035809"/>
    <w:rsid w:val="00066973"/>
    <w:rsid w:val="000D5C82"/>
    <w:rsid w:val="0014768A"/>
    <w:rsid w:val="001A7497"/>
    <w:rsid w:val="001B1FA9"/>
    <w:rsid w:val="001E25C7"/>
    <w:rsid w:val="001F6F44"/>
    <w:rsid w:val="00352A94"/>
    <w:rsid w:val="00410EAD"/>
    <w:rsid w:val="0047065E"/>
    <w:rsid w:val="005C10AD"/>
    <w:rsid w:val="005E3692"/>
    <w:rsid w:val="006353EF"/>
    <w:rsid w:val="006D1BFC"/>
    <w:rsid w:val="006F3313"/>
    <w:rsid w:val="008A2544"/>
    <w:rsid w:val="00900B46"/>
    <w:rsid w:val="00917904"/>
    <w:rsid w:val="0097270C"/>
    <w:rsid w:val="00C0486B"/>
    <w:rsid w:val="00C7647D"/>
    <w:rsid w:val="00CD3D6D"/>
    <w:rsid w:val="00DB5CFD"/>
    <w:rsid w:val="00DD1E3A"/>
    <w:rsid w:val="00E40202"/>
    <w:rsid w:val="00F62DCF"/>
    <w:rsid w:val="00FF34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78473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1FA9"/>
    <w:rPr>
      <w:color w:val="666666"/>
    </w:rPr>
  </w:style>
  <w:style w:type="paragraph" w:customStyle="1" w:styleId="AD216CA96C7F4DD19A3758B348A992B6">
    <w:name w:val="AD216CA96C7F4DD19A3758B348A992B6"/>
    <w:rsid w:val="00C7647D"/>
    <w:pPr>
      <w:spacing w:line="278" w:lineRule="auto"/>
    </w:pPr>
    <w:rPr>
      <w:sz w:val="24"/>
      <w:szCs w:val="24"/>
    </w:rPr>
  </w:style>
  <w:style w:type="paragraph" w:customStyle="1" w:styleId="87EB2CBC50DF4173B530C228C9C0297D">
    <w:name w:val="87EB2CBC50DF4173B530C228C9C0297D"/>
    <w:rsid w:val="001B1FA9"/>
    <w:pPr>
      <w:spacing w:line="278" w:lineRule="auto"/>
    </w:pPr>
    <w:rPr>
      <w:sz w:val="24"/>
      <w:szCs w:val="24"/>
    </w:rPr>
  </w:style>
  <w:style w:type="paragraph" w:customStyle="1" w:styleId="33457860953C443CA2E1A6293043608B">
    <w:name w:val="33457860953C443CA2E1A6293043608B"/>
    <w:rsid w:val="001B1FA9"/>
    <w:pPr>
      <w:spacing w:line="278" w:lineRule="auto"/>
    </w:pPr>
    <w:rPr>
      <w:sz w:val="24"/>
      <w:szCs w:val="24"/>
    </w:rPr>
  </w:style>
  <w:style w:type="paragraph" w:customStyle="1" w:styleId="A5999F5861C744FB94434E61FF3F9387">
    <w:name w:val="A5999F5861C744FB94434E61FF3F9387"/>
    <w:rsid w:val="001B1FA9"/>
    <w:pPr>
      <w:spacing w:line="278" w:lineRule="auto"/>
    </w:pPr>
    <w:rPr>
      <w:sz w:val="24"/>
      <w:szCs w:val="24"/>
    </w:rPr>
  </w:style>
  <w:style w:type="paragraph" w:customStyle="1" w:styleId="46474C6043584C08A37A3830B53C2398">
    <w:name w:val="46474C6043584C08A37A3830B53C2398"/>
    <w:pPr>
      <w:spacing w:line="278" w:lineRule="auto"/>
    </w:pPr>
    <w:rPr>
      <w:sz w:val="24"/>
      <w:szCs w:val="24"/>
    </w:rPr>
  </w:style>
  <w:style w:type="paragraph" w:customStyle="1" w:styleId="D2AF34734BDE4F94B886FCE5E82E5E2B">
    <w:name w:val="D2AF34734BDE4F94B886FCE5E82E5E2B"/>
    <w:rsid w:val="001B1FA9"/>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86e46b4-8cb4-4c9b-af91-82a4fe689175">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1C374DCBC74724F8F9F44A4072F6AF4" ma:contentTypeVersion="14" ma:contentTypeDescription="Create a new document." ma:contentTypeScope="" ma:versionID="b3aa1f37ed23f3273197e2b165797313">
  <xsd:schema xmlns:xsd="http://www.w3.org/2001/XMLSchema" xmlns:xs="http://www.w3.org/2001/XMLSchema" xmlns:p="http://schemas.microsoft.com/office/2006/metadata/properties" xmlns:ns2="b86e46b4-8cb4-4c9b-af91-82a4fe689175" xmlns:ns3="4ea98688-c254-4620-a63b-978b805c7ea0" targetNamespace="http://schemas.microsoft.com/office/2006/metadata/properties" ma:root="true" ma:fieldsID="ef16f82ccfceeee2392493526580d502" ns2:_="" ns3:_="">
    <xsd:import namespace="b86e46b4-8cb4-4c9b-af91-82a4fe689175"/>
    <xsd:import namespace="4ea98688-c254-4620-a63b-978b805c7ea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e46b4-8cb4-4c9b-af91-82a4fe689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a98688-c254-4620-a63b-978b805c7ea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AAA4BC-5DDC-495F-A8B4-9C718BA5CCC0}">
  <ds:schemaRefs>
    <ds:schemaRef ds:uri="http://schemas.microsoft.com/sharepoint/v3/contenttype/forms"/>
  </ds:schemaRefs>
</ds:datastoreItem>
</file>

<file path=customXml/itemProps2.xml><?xml version="1.0" encoding="utf-8"?>
<ds:datastoreItem xmlns:ds="http://schemas.openxmlformats.org/officeDocument/2006/customXml" ds:itemID="{DA3DFDC2-3CED-426A-909C-02CAE6FB2354}">
  <ds:schemaRefs>
    <ds:schemaRef ds:uri="http://schemas.microsoft.com/office/2006/metadata/properties"/>
    <ds:schemaRef ds:uri="http://schemas.microsoft.com/office/infopath/2007/PartnerControls"/>
    <ds:schemaRef ds:uri="b86e46b4-8cb4-4c9b-af91-82a4fe689175"/>
  </ds:schemaRefs>
</ds:datastoreItem>
</file>

<file path=customXml/itemProps3.xml><?xml version="1.0" encoding="utf-8"?>
<ds:datastoreItem xmlns:ds="http://schemas.openxmlformats.org/officeDocument/2006/customXml" ds:itemID="{399C0CD5-9DA8-4408-BAFB-34398FE49901}">
  <ds:schemaRefs>
    <ds:schemaRef ds:uri="http://schemas.openxmlformats.org/officeDocument/2006/bibliography"/>
  </ds:schemaRefs>
</ds:datastoreItem>
</file>

<file path=customXml/itemProps4.xml><?xml version="1.0" encoding="utf-8"?>
<ds:datastoreItem xmlns:ds="http://schemas.openxmlformats.org/officeDocument/2006/customXml" ds:itemID="{9FBFDA85-AEA1-41DA-9CE0-8012926FFA4D}"/>
</file>

<file path=docProps/app.xml><?xml version="1.0" encoding="utf-8"?>
<Properties xmlns="http://schemas.openxmlformats.org/officeDocument/2006/extended-properties" xmlns:vt="http://schemas.openxmlformats.org/officeDocument/2006/docPropsVTypes">
  <Template>PSSI Science Wrap up Report Fields.dotx</Template>
  <TotalTime>69</TotalTime>
  <Pages>11</Pages>
  <Words>2963</Words>
  <Characters>16891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Enns, Joe (DFO/MPO)</dc:creator>
  <cp:keywords/>
  <dc:description/>
  <cp:lastModifiedBy>Pontbriand, Tommy (DFO/MPO)</cp:lastModifiedBy>
  <cp:revision>7</cp:revision>
  <dcterms:created xsi:type="dcterms:W3CDTF">2026-01-22T16:23:00Z</dcterms:created>
  <dcterms:modified xsi:type="dcterms:W3CDTF">2026-01-26T16:11:00Z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5a268296,4223860,55afc4e2</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2025-09-11T20:14:24Z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26603c2a-04f4-4f4a-8898-18c16b9c9ca7</vt:lpwstr>
  </property>
  <property fmtid="{D5CDD505-2E9C-101B-9397-08002B2CF9AE}" pid="11" name="MSIP_Label_4e6cdb53-fd15-486d-84de-c510e3a62203_ContentBits">
    <vt:lpwstr>1</vt:lpwstr>
  </property>
  <property fmtid="{D5CDD505-2E9C-101B-9397-08002B2CF9AE}" pid="12" name="ContentTypeId">
    <vt:lpwstr>0x01010061C374DCBC74724F8F9F44A4072F6AF4</vt:lpwstr>
  </property>
  <property fmtid="{D5CDD505-2E9C-101B-9397-08002B2CF9AE}" pid="13" name="MediaServiceImageTags">
    <vt:lpwstr/>
  </property>
</Properties>
</file>